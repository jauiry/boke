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22D5F2" w14:textId="7B8AA4CA" w:rsidR="007563C4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C378C9" wp14:editId="10E0D2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CD17D3D" id="矩形 572" o:spid="_x0000_s1026" style="position:absolute;margin-left:0;margin-top:0;width:592.5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" fillcolor="#323e4f" stroked="f" strokeweight="3pt">
                <v:shadow on="t" color="#525252" opacity=".5" offset="1pt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7876820C" w14:textId="3A267166" w:rsidR="007563C4" w:rsidRDefault="007563C4">
      <w:pPr>
        <w:adjustRightInd w:val="0"/>
        <w:snapToGrid w:val="0"/>
      </w:pPr>
    </w:p>
    <w:p w14:paraId="7567FE18" w14:textId="4EB82EC2" w:rsidR="007563C4" w:rsidRDefault="00BD5CB3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76FE75D7" wp14:editId="04CF0762">
            <wp:simplePos x="0" y="0"/>
            <wp:positionH relativeFrom="column">
              <wp:posOffset>5991225</wp:posOffset>
            </wp:positionH>
            <wp:positionV relativeFrom="paragraph">
              <wp:posOffset>104140</wp:posOffset>
            </wp:positionV>
            <wp:extent cx="855345" cy="1097280"/>
            <wp:effectExtent l="0" t="0" r="1905" b="7620"/>
            <wp:wrapNone/>
            <wp:docPr id="10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83A17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C2708BE" wp14:editId="192F8741">
                <wp:simplePos x="0" y="0"/>
                <wp:positionH relativeFrom="column">
                  <wp:posOffset>533400</wp:posOffset>
                </wp:positionH>
                <wp:positionV relativeFrom="paragraph">
                  <wp:posOffset>156210</wp:posOffset>
                </wp:positionV>
                <wp:extent cx="2085340" cy="186690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CE97CA" w14:textId="23D7985B" w:rsidR="007563C4" w:rsidRPr="00E83A17" w:rsidRDefault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郏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 xml:space="preserve"> 瑞</w:t>
                            </w:r>
                          </w:p>
                          <w:p w14:paraId="27920CB1" w14:textId="7C7C56EE" w:rsidR="00E83A17" w:rsidRPr="00E83A1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</w:pPr>
                            <w:r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应聘岗位</w:t>
                            </w:r>
                            <w:r w:rsidRPr="00E83A17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：</w:t>
                            </w:r>
                            <w:r w:rsidR="00E83A17"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软件测试</w:t>
                            </w:r>
                          </w:p>
                          <w:p w14:paraId="653AD7EA" w14:textId="3DB99A5F" w:rsidR="00E83A17" w:rsidRPr="00E83A17" w:rsidRDefault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</w:pPr>
                            <w:r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年龄：26</w:t>
                            </w:r>
                          </w:p>
                          <w:p w14:paraId="334B5643" w14:textId="340C9359" w:rsidR="00E83A17" w:rsidRDefault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</w:pPr>
                            <w:r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工作经验：</w:t>
                            </w:r>
                            <w:r w:rsidR="00951C3A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3</w:t>
                            </w:r>
                            <w:r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年</w:t>
                            </w:r>
                          </w:p>
                          <w:p w14:paraId="1FCC3180" w14:textId="77777777" w:rsidR="00E83A17" w:rsidRPr="00E83A17" w:rsidRDefault="00E83A17" w:rsidP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</w:pPr>
                            <w:r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学校：</w:t>
                            </w:r>
                            <w:bookmarkStart w:id="0" w:name="OLE_LINK1"/>
                            <w:r w:rsidRPr="00E83A17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马鞍山学院</w:t>
                            </w:r>
                            <w:bookmarkEnd w:id="0"/>
                          </w:p>
                          <w:p w14:paraId="7793C274" w14:textId="77777777" w:rsidR="00E83A17" w:rsidRPr="00E83A17" w:rsidRDefault="00E83A17" w:rsidP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</w:pPr>
                            <w:r w:rsidRP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  <w:t>目前状态：离职（随时到岗）</w:t>
                            </w:r>
                          </w:p>
                          <w:p w14:paraId="01440C24" w14:textId="77777777" w:rsidR="00E83A17" w:rsidRPr="00E83A17" w:rsidRDefault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708BE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42pt;margin-top:12.3pt;width:164.2pt;height:147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" filled="f" stroked="f">
                <v:textbox>
                  <w:txbxContent>
                    <w:p w14:paraId="7ACE97CA" w14:textId="23D7985B" w:rsidR="007563C4" w:rsidRPr="00E83A17" w:rsidRDefault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郏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祥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 xml:space="preserve"> 瑞</w:t>
                      </w:r>
                    </w:p>
                    <w:p w14:paraId="27920CB1" w14:textId="7C7C56EE" w:rsidR="00E83A17" w:rsidRPr="00E83A1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</w:pPr>
                      <w:r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应聘岗位</w:t>
                      </w:r>
                      <w:r w:rsidRPr="00E83A17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Cs w:val="24"/>
                        </w:rPr>
                        <w:t>：</w:t>
                      </w:r>
                      <w:r w:rsidR="00E83A17"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软件测试</w:t>
                      </w:r>
                    </w:p>
                    <w:p w14:paraId="653AD7EA" w14:textId="3DB99A5F" w:rsidR="00E83A17" w:rsidRPr="00E83A17" w:rsidRDefault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</w:pPr>
                      <w:r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年龄：26</w:t>
                      </w:r>
                    </w:p>
                    <w:p w14:paraId="334B5643" w14:textId="340C9359" w:rsidR="00E83A17" w:rsidRDefault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</w:pPr>
                      <w:r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工作经验：</w:t>
                      </w:r>
                      <w:r w:rsidR="00951C3A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3</w:t>
                      </w:r>
                      <w:r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年</w:t>
                      </w:r>
                    </w:p>
                    <w:p w14:paraId="1FCC3180" w14:textId="77777777" w:rsidR="00E83A17" w:rsidRPr="00E83A17" w:rsidRDefault="00E83A17" w:rsidP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</w:pPr>
                      <w:r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学校：</w:t>
                      </w:r>
                      <w:bookmarkStart w:id="1" w:name="OLE_LINK1"/>
                      <w:r w:rsidRPr="00E83A17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Cs w:val="24"/>
                        </w:rPr>
                        <w:t>马鞍山学院</w:t>
                      </w:r>
                      <w:bookmarkEnd w:id="1"/>
                    </w:p>
                    <w:p w14:paraId="7793C274" w14:textId="77777777" w:rsidR="00E83A17" w:rsidRPr="00E83A17" w:rsidRDefault="00E83A17" w:rsidP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</w:pPr>
                      <w:r w:rsidRP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  <w:t>目前状态：离职（随时到岗）</w:t>
                      </w:r>
                    </w:p>
                    <w:p w14:paraId="01440C24" w14:textId="77777777" w:rsidR="00E83A17" w:rsidRPr="00E83A17" w:rsidRDefault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3A1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54605ED" wp14:editId="4B8AFFA8">
                <wp:simplePos x="0" y="0"/>
                <wp:positionH relativeFrom="column">
                  <wp:posOffset>3362325</wp:posOffset>
                </wp:positionH>
                <wp:positionV relativeFrom="paragraph">
                  <wp:posOffset>260985</wp:posOffset>
                </wp:positionV>
                <wp:extent cx="2139950" cy="11620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C1FC60" w14:textId="5AFEE11E" w:rsidR="007563C4" w:rsidRDefault="009A106E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杭州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</w:p>
                          <w:p w14:paraId="27FBB83B" w14:textId="013384D3" w:rsidR="007563C4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 w:rsidR="00E83A17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83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 w:rsidR="00E83A17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2597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 w:rsidR="00E83A17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5419</w:t>
                            </w:r>
                          </w:p>
                          <w:p w14:paraId="7ED7829A" w14:textId="4E5B64DF" w:rsidR="007563C4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 w:rsidR="00E83A17"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102684926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605ED" id="文本框 69" o:spid="_x0000_s1027" type="#_x0000_t202" style="position:absolute;left:0;text-align:left;margin-left:264.75pt;margin-top:20.55pt;width:168.5pt;height:91.5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" filled="f" stroked="f">
                <v:textbox>
                  <w:txbxContent>
                    <w:p w14:paraId="37C1FC60" w14:textId="5AFEE11E" w:rsidR="007563C4" w:rsidRDefault="009A106E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杭州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市</w:t>
                      </w:r>
                    </w:p>
                    <w:p w14:paraId="27FBB83B" w14:textId="013384D3" w:rsidR="007563C4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1</w:t>
                      </w:r>
                      <w:r w:rsidR="00E83A17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83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-</w:t>
                      </w:r>
                      <w:r w:rsidR="00E83A17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2597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-</w:t>
                      </w:r>
                      <w:r w:rsidR="00E83A17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5419</w:t>
                      </w:r>
                    </w:p>
                    <w:p w14:paraId="7ED7829A" w14:textId="4E5B64DF" w:rsidR="007563C4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1</w:t>
                      </w:r>
                      <w:r w:rsidR="00E83A17"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102684926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318BC2C0" w14:textId="598845A6" w:rsidR="007563C4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7938F5" wp14:editId="1B04FC03">
                <wp:simplePos x="0" y="0"/>
                <wp:positionH relativeFrom="column">
                  <wp:posOffset>3220085</wp:posOffset>
                </wp:positionH>
                <wp:positionV relativeFrom="paragraph">
                  <wp:posOffset>72390</wp:posOffset>
                </wp:positionV>
                <wp:extent cx="85090" cy="145415"/>
                <wp:effectExtent l="19050" t="0" r="1016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BF0BA70" id="定位" o:spid="_x0000_s1026" style="position:absolute;margin-left:253.55pt;margin-top:5.7pt;width:6.7pt;height:1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23e4f" stroked="f" strokeweight="2pt">
                <v:path arrowok="t" textboxrect="0,0,559792,955625"/>
              </v:shape>
            </w:pict>
          </mc:Fallback>
        </mc:AlternateContent>
      </w:r>
    </w:p>
    <w:p w14:paraId="76E62926" w14:textId="4DF2C86E" w:rsidR="007563C4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7465A8" wp14:editId="579EB59B">
                <wp:simplePos x="0" y="0"/>
                <wp:positionH relativeFrom="column">
                  <wp:posOffset>3222625</wp:posOffset>
                </wp:positionH>
                <wp:positionV relativeFrom="paragraph">
                  <wp:posOffset>159385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275D4AB" id="电话" o:spid="_x0000_s1026" style="position:absolute;margin-left:253.75pt;margin-top:12.55pt;width:8.75pt;height:11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323e4f" stroked="f" strokeweight="2pt">
                <v:path arrowok="t" o:connecttype="custom" o:connectlocs="55634,0;65892,8624;80255,51748;76151,63823;51530,75897;98720,167320;122321,154816;137703,156970;176686,189744;178738,201819;156169,231143;135651,234593;237,13799;14599,3449;55634,0" o:connectangles="0,0,0,0,0,0,0,0,0,0,0,0,0,0,0" textboxrect="0,0,1978606,3092264"/>
              </v:shape>
            </w:pict>
          </mc:Fallback>
        </mc:AlternateContent>
      </w:r>
    </w:p>
    <w:p w14:paraId="76C593DB" w14:textId="48557E5B" w:rsidR="007563C4" w:rsidRDefault="00E83A1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B3E24A" wp14:editId="2AAA52DF">
                <wp:simplePos x="0" y="0"/>
                <wp:positionH relativeFrom="column">
                  <wp:posOffset>3218180</wp:posOffset>
                </wp:positionH>
                <wp:positionV relativeFrom="paragraph">
                  <wp:posOffset>264160</wp:posOffset>
                </wp:positionV>
                <wp:extent cx="140335" cy="93345"/>
                <wp:effectExtent l="0" t="0" r="0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8C6D1DA" id="信息" o:spid="_x0000_s1026" style="position:absolute;margin-left:253.4pt;margin-top:20.8pt;width:11.05pt;height:7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" path="m1897867,1805825r587870,509909l3073607,1805825,4820061,3320682r-4668648,l1897867,1805825xm,159634l1788328,1710812,,3261996,,159634xm4974795,156753r,3108119l3183146,1710812,4974795,156753xm35040,l4936434,,2485737,2125709,35040,xe" fillcolor="#323e4f" stroked="f" strokeweight="2pt">
                <v:path arrowok="t" textboxrect="0,0,4974795,3320682"/>
              </v:shape>
            </w:pict>
          </mc:Fallback>
        </mc:AlternateContent>
      </w:r>
    </w:p>
    <w:p w14:paraId="14C63EE8" w14:textId="059134C5" w:rsidR="007563C4" w:rsidRDefault="007563C4">
      <w:pPr>
        <w:adjustRightInd w:val="0"/>
        <w:snapToGrid w:val="0"/>
      </w:pPr>
    </w:p>
    <w:p w14:paraId="146817FC" w14:textId="38349E17" w:rsidR="007563C4" w:rsidRDefault="00BB3615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1398D1" wp14:editId="429B73A5">
                <wp:simplePos x="0" y="0"/>
                <wp:positionH relativeFrom="column">
                  <wp:posOffset>2105660</wp:posOffset>
                </wp:positionH>
                <wp:positionV relativeFrom="paragraph">
                  <wp:posOffset>255270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F886F03" w14:textId="7068D7F5" w:rsidR="007563C4" w:rsidRDefault="00C119BF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职业技能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B1398D1" id="文本框 561" o:spid="_x0000_s1028" type="#_x0000_t202" style="position:absolute;left:0;text-align:left;margin-left:165.8pt;margin-top:20.1pt;width:89.35pt;height:3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" filled="f" stroked="f" strokeweight="1.25pt">
                <v:textbox>
                  <w:txbxContent>
                    <w:p w14:paraId="7F886F03" w14:textId="7068D7F5" w:rsidR="007563C4" w:rsidRDefault="00C119BF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786CDFE2" w14:textId="4D1FD76B" w:rsidR="007563C4" w:rsidRDefault="00BB3615" w:rsidP="00BB3615">
      <w:pPr>
        <w:tabs>
          <w:tab w:val="left" w:pos="8208"/>
        </w:tabs>
        <w:adjustRightInd w:val="0"/>
        <w:snapToGrid w:val="0"/>
      </w:pPr>
      <w:r>
        <w:tab/>
      </w:r>
    </w:p>
    <w:p w14:paraId="03D5C9EE" w14:textId="4E098F8B" w:rsidR="007563C4" w:rsidRDefault="00BB3615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57F517" wp14:editId="44AA586F">
                <wp:simplePos x="0" y="0"/>
                <wp:positionH relativeFrom="column">
                  <wp:posOffset>848995</wp:posOffset>
                </wp:positionH>
                <wp:positionV relativeFrom="paragraph">
                  <wp:posOffset>71755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921CFE4" w14:textId="77777777" w:rsidR="007563C4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D57F517" id="文本框 552" o:spid="_x0000_s1029" type="#_x0000_t202" style="position:absolute;left:0;text-align:left;margin-left:66.85pt;margin-top:5.65pt;width:99pt;height:3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" filled="f" stroked="f" strokeweight="1.25pt">
                <v:textbox>
                  <w:txbxContent>
                    <w:p w14:paraId="1921CFE4" w14:textId="77777777" w:rsidR="007563C4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190148" wp14:editId="354DDBD9">
                <wp:simplePos x="0" y="0"/>
                <wp:positionH relativeFrom="column">
                  <wp:posOffset>532130</wp:posOffset>
                </wp:positionH>
                <wp:positionV relativeFrom="paragraph">
                  <wp:posOffset>138430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DB3879" id="Freeform 177" o:spid="_x0000_s1026" style="position:absolute;margin-left:41.9pt;margin-top:10.9pt;width:25.5pt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xlhK8t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3BB0676F" w14:textId="5111A089" w:rsidR="007563C4" w:rsidRDefault="00BB3615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827681" wp14:editId="51F2B7AF">
                <wp:simplePos x="0" y="0"/>
                <wp:positionH relativeFrom="column">
                  <wp:posOffset>930275</wp:posOffset>
                </wp:positionH>
                <wp:positionV relativeFrom="paragraph">
                  <wp:posOffset>180340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CD83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53" o:spid="_x0000_s1026" type="#_x0000_t32" style="position:absolute;margin-left:73.25pt;margin-top:14.2pt;width:485.25pt;height:0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" strokecolor="#323e4f" strokeweight="1.25pt"/>
            </w:pict>
          </mc:Fallback>
        </mc:AlternateContent>
      </w:r>
    </w:p>
    <w:p w14:paraId="54E5D08B" w14:textId="560CFC79" w:rsidR="007563C4" w:rsidRDefault="00BB3615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C2C4B" wp14:editId="76C32908">
                <wp:simplePos x="0" y="0"/>
                <wp:positionH relativeFrom="column">
                  <wp:posOffset>570230</wp:posOffset>
                </wp:positionH>
                <wp:positionV relativeFrom="paragraph">
                  <wp:posOffset>8255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2183C79" w14:textId="2B08F4A1" w:rsidR="007563C4" w:rsidRPr="00E83A17" w:rsidRDefault="00000000" w:rsidP="00E83A1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201</w:t>
                            </w:r>
                            <w:r w:rsid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.09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 w:rsidR="00E83A17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.07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 w:rsidR="00C119BF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E83A17" w:rsidRPr="00BB3615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马鞍山学院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 w:rsidR="00C119BF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</w:t>
                            </w:r>
                            <w:r w:rsidR="00C119BF" w:rsidRPr="00BB3615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计算机科学与技术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C2C4B" id="文本框 88" o:spid="_x0000_s1030" type="#_x0000_t202" style="position:absolute;left:0;text-align:left;margin-left:44.9pt;margin-top:.65pt;width:543pt;height:6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" filled="f" stroked="f">
                <v:textbox style="mso-fit-shape-to-text:t">
                  <w:txbxContent>
                    <w:p w14:paraId="42183C79" w14:textId="2B08F4A1" w:rsidR="007563C4" w:rsidRPr="00E83A17" w:rsidRDefault="00000000" w:rsidP="00E83A1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201</w:t>
                      </w:r>
                      <w:r w:rsid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9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.09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</w:t>
                      </w:r>
                      <w:r w:rsidR="00E83A17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23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.07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 w:rsidR="00C119BF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    </w:t>
                      </w:r>
                      <w:r w:rsidR="00E83A17" w:rsidRPr="00BB3615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马鞍山学院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 w:rsidR="00C119BF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     </w:t>
                      </w:r>
                      <w:r w:rsidR="00C119BF" w:rsidRPr="00BB3615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计算机科学与技术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</w:p>
    <w:p w14:paraId="0F7E3892" w14:textId="48A9FFA9" w:rsidR="007563C4" w:rsidRDefault="00F610C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469741" wp14:editId="4E13BB02">
                <wp:simplePos x="0" y="0"/>
                <wp:positionH relativeFrom="column">
                  <wp:posOffset>842645</wp:posOffset>
                </wp:positionH>
                <wp:positionV relativeFrom="paragraph">
                  <wp:posOffset>138430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5404EAE" w14:textId="77777777" w:rsidR="007563C4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7469741" id="文本框 557" o:spid="_x0000_s1031" type="#_x0000_t202" style="position:absolute;left:0;text-align:left;margin-left:66.35pt;margin-top:10.9pt;width:89.35pt;height:37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" filled="f" stroked="f" strokeweight="1.25pt">
                <v:textbox>
                  <w:txbxContent>
                    <w:p w14:paraId="15404EAE" w14:textId="77777777" w:rsidR="007563C4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9A106E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98ABEFB" wp14:editId="661C8419">
                <wp:simplePos x="0" y="0"/>
                <wp:positionH relativeFrom="column">
                  <wp:posOffset>520065</wp:posOffset>
                </wp:positionH>
                <wp:positionV relativeFrom="paragraph">
                  <wp:posOffset>189865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09A9F99" id="Freeform 177" o:spid="_x0000_s1026" style="position:absolute;margin-left:40.95pt;margin-top:14.95pt;width:25.5pt;height:25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784CE4DE" w14:textId="18F31497" w:rsidR="007563C4" w:rsidRDefault="00F610C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40460B" wp14:editId="5EC2FDCB">
                <wp:simplePos x="0" y="0"/>
                <wp:positionH relativeFrom="column">
                  <wp:posOffset>586740</wp:posOffset>
                </wp:positionH>
                <wp:positionV relativeFrom="paragraph">
                  <wp:posOffset>237490</wp:posOffset>
                </wp:positionV>
                <wp:extent cx="6911340" cy="103632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26354D" w14:textId="000F08BB" w:rsidR="009A106E" w:rsidRDefault="009A106E" w:rsidP="009A106E">
                            <w:pPr>
                              <w:pStyle w:val="TableText"/>
                              <w:spacing w:before="234" w:line="220" w:lineRule="auto"/>
                              <w:ind w:firstLineChars="200" w:firstLine="420"/>
                              <w:jc w:val="both"/>
                              <w:rPr>
                                <w:color w:val="374957"/>
                                <w:spacing w:val="-2"/>
                                <w:lang w:eastAsia="zh-CN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202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4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12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2026.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color w:val="374957"/>
                                <w:spacing w:val="1"/>
                                <w:lang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color w:val="374957"/>
                                <w:spacing w:val="1"/>
                                <w:lang w:eastAsia="zh-CN"/>
                              </w:rPr>
                              <w:t xml:space="preserve"> </w:t>
                            </w:r>
                            <w:proofErr w:type="gramStart"/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俊城达</w:t>
                            </w:r>
                            <w:proofErr w:type="gramEnd"/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网络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科技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                   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软件测试工程师</w:t>
                            </w:r>
                          </w:p>
                          <w:p w14:paraId="7F015138" w14:textId="77777777" w:rsidR="009A106E" w:rsidRPr="009A106E" w:rsidRDefault="009A106E" w:rsidP="009A106E">
                            <w:pPr>
                              <w:pStyle w:val="TableText"/>
                              <w:spacing w:before="234" w:line="220" w:lineRule="auto"/>
                              <w:ind w:firstLineChars="300" w:firstLine="660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  <w:p w14:paraId="0F7CC398" w14:textId="18768C84" w:rsidR="007563C4" w:rsidRPr="00C119BF" w:rsidRDefault="00000000" w:rsidP="00C119B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 w:rsidR="00C119B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 w:rsidR="0058682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6</w:t>
                            </w:r>
                            <w:r w:rsidR="00403ED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 w:rsidR="00C119B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</w:t>
                            </w:r>
                            <w:r w:rsidR="009A106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 w:rsidR="009A106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</w:t>
                            </w:r>
                            <w:r w:rsidR="00BB361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403ED4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C119BF" w:rsidRPr="00C119B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上海奇搜网络科技有限公司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 w:rsidR="004114A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BB361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C119BF" w:rsidRPr="00C119B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软件测试工程师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0460B" id="矩形 25" o:spid="_x0000_s1032" style="position:absolute;left:0;text-align:left;margin-left:46.2pt;margin-top:18.7pt;width:544.2pt;height:8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" filled="f" stroked="f">
                <v:textbox>
                  <w:txbxContent>
                    <w:p w14:paraId="0226354D" w14:textId="000F08BB" w:rsidR="009A106E" w:rsidRDefault="009A106E" w:rsidP="009A106E">
                      <w:pPr>
                        <w:pStyle w:val="TableText"/>
                        <w:spacing w:before="234" w:line="220" w:lineRule="auto"/>
                        <w:ind w:firstLineChars="200" w:firstLine="420"/>
                        <w:jc w:val="both"/>
                        <w:rPr>
                          <w:color w:val="374957"/>
                          <w:spacing w:val="-2"/>
                          <w:lang w:eastAsia="zh-CN"/>
                        </w:rPr>
                      </w:pP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202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4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12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2026.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</w:t>
                      </w:r>
                      <w:r>
                        <w:rPr>
                          <w:color w:val="374957"/>
                          <w:spacing w:val="1"/>
                          <w:lang w:eastAsia="zh-CN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color w:val="374957"/>
                          <w:spacing w:val="1"/>
                          <w:lang w:eastAsia="zh-CN"/>
                        </w:rPr>
                        <w:t xml:space="preserve"> </w:t>
                      </w:r>
                      <w:proofErr w:type="gramStart"/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俊城达</w:t>
                      </w:r>
                      <w:proofErr w:type="gramEnd"/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网络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科技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                     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软件测试工程师</w:t>
                      </w:r>
                    </w:p>
                    <w:p w14:paraId="7F015138" w14:textId="77777777" w:rsidR="009A106E" w:rsidRPr="009A106E" w:rsidRDefault="009A106E" w:rsidP="009A106E">
                      <w:pPr>
                        <w:pStyle w:val="TableText"/>
                        <w:spacing w:before="234" w:line="220" w:lineRule="auto"/>
                        <w:ind w:firstLineChars="300" w:firstLine="660"/>
                        <w:jc w:val="both"/>
                        <w:rPr>
                          <w:rFonts w:hint="eastAsia"/>
                          <w:lang w:eastAsia="zh-CN"/>
                        </w:rPr>
                      </w:pPr>
                    </w:p>
                    <w:p w14:paraId="0F7CC398" w14:textId="18768C84" w:rsidR="007563C4" w:rsidRPr="00C119BF" w:rsidRDefault="00000000" w:rsidP="00C119B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 w:rsidR="00C119BF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23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 w:rsidR="00586827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6</w:t>
                      </w:r>
                      <w:r w:rsidR="00403ED4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</w:t>
                      </w:r>
                      <w:r w:rsidR="00C119BF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</w:t>
                      </w:r>
                      <w:r w:rsidR="009A106E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 w:rsidR="009A106E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12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 w:rsidR="00BB361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 w:rsidR="00403ED4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 w:rsidR="00C119BF" w:rsidRPr="00C119BF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上海奇搜网络科技有限公司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</w:t>
                      </w:r>
                      <w:r w:rsidR="004114AE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 w:rsidR="00BB3615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 w:rsidR="00C119BF" w:rsidRPr="00C119BF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软件测试工程师</w:t>
                      </w:r>
                    </w:p>
                  </w:txbxContent>
                </v:textbox>
              </v:rect>
            </w:pict>
          </mc:Fallback>
        </mc:AlternateContent>
      </w:r>
      <w:r w:rsidR="00BB361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56A01C" wp14:editId="2180B9E8">
                <wp:simplePos x="0" y="0"/>
                <wp:positionH relativeFrom="column">
                  <wp:posOffset>928370</wp:posOffset>
                </wp:positionH>
                <wp:positionV relativeFrom="paragraph">
                  <wp:posOffset>236220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BEA4C" id="自选图形 558" o:spid="_x0000_s1026" type="#_x0000_t32" style="position:absolute;margin-left:73.1pt;margin-top:18.6pt;width:485.25pt;height: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" strokecolor="#323e4f" strokeweight="1.25pt"/>
            </w:pict>
          </mc:Fallback>
        </mc:AlternateContent>
      </w:r>
    </w:p>
    <w:p w14:paraId="38F522D1" w14:textId="1BBD6717" w:rsidR="007563C4" w:rsidRDefault="007563C4">
      <w:pPr>
        <w:adjustRightInd w:val="0"/>
        <w:snapToGrid w:val="0"/>
      </w:pPr>
    </w:p>
    <w:p w14:paraId="40291F01" w14:textId="2EA5B661" w:rsidR="00951C3A" w:rsidRDefault="00951C3A">
      <w:pPr>
        <w:adjustRightInd w:val="0"/>
        <w:snapToGrid w:val="0"/>
      </w:pPr>
    </w:p>
    <w:p w14:paraId="38DD605E" w14:textId="57931DE0" w:rsidR="00951C3A" w:rsidRDefault="00951C3A">
      <w:pPr>
        <w:adjustRightInd w:val="0"/>
        <w:snapToGrid w:val="0"/>
      </w:pPr>
    </w:p>
    <w:p w14:paraId="2F4583AB" w14:textId="5B227C51" w:rsidR="007563C4" w:rsidRDefault="00F610C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59ECAA" wp14:editId="31F914A0">
                <wp:simplePos x="0" y="0"/>
                <wp:positionH relativeFrom="column">
                  <wp:posOffset>845820</wp:posOffset>
                </wp:positionH>
                <wp:positionV relativeFrom="paragraph">
                  <wp:posOffset>8255</wp:posOffset>
                </wp:positionV>
                <wp:extent cx="1134745" cy="471805"/>
                <wp:effectExtent l="0" t="0" r="0" b="0"/>
                <wp:wrapNone/>
                <wp:docPr id="1584997329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288216D" w14:textId="2C5A756E" w:rsidR="00F610C4" w:rsidRDefault="00F610C4" w:rsidP="00F610C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C59ECAA" id="_x0000_s1033" type="#_x0000_t202" style="position:absolute;left:0;text-align:left;margin-left:66.6pt;margin-top:.65pt;width:89.35pt;height:37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" filled="f" stroked="f" strokeweight="1.25pt">
                <v:textbox>
                  <w:txbxContent>
                    <w:p w14:paraId="7288216D" w14:textId="2C5A756E" w:rsidR="00F610C4" w:rsidRDefault="00F610C4" w:rsidP="00F610C4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 w:rsidR="00C119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0429F2" wp14:editId="23746880">
                <wp:simplePos x="0" y="0"/>
                <wp:positionH relativeFrom="column">
                  <wp:posOffset>533400</wp:posOffset>
                </wp:positionH>
                <wp:positionV relativeFrom="paragraph">
                  <wp:posOffset>81280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8B72E19" id="Freeform 177" o:spid="_x0000_s1026" style="position:absolute;margin-left:42pt;margin-top:6.4pt;width:25.5pt;height:2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ueR5it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18D90580" w14:textId="7BEF6DD8" w:rsidR="007563C4" w:rsidRDefault="00F610C4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21309" wp14:editId="7B887FE2">
                <wp:simplePos x="0" y="0"/>
                <wp:positionH relativeFrom="column">
                  <wp:posOffset>342900</wp:posOffset>
                </wp:positionH>
                <wp:positionV relativeFrom="paragraph">
                  <wp:posOffset>125095</wp:posOffset>
                </wp:positionV>
                <wp:extent cx="6968490" cy="5158740"/>
                <wp:effectExtent l="0" t="0" r="0" b="381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5158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EF1B52" w14:textId="40B2507F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熟悉测试流程和规范，能够制定测试计划，在项目中较好的把控风险，推进项目进度如期上线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02F7E419" w14:textId="50FEC3D9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具备丰富的海外项目管理经验，熟悉国际标准测试流程，能够有效协调跨文化团队合作。</w:t>
                            </w:r>
                          </w:p>
                          <w:p w14:paraId="7AF6353F" w14:textId="61127EF9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具备AI驱动的测试思维，可通过AI梳理业务流程、生成场景化测试点，减少漏测。</w:t>
                            </w:r>
                          </w:p>
                          <w:p w14:paraId="5265AB7F" w14:textId="53D28ED6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熟练使用接口自动化与性能测试，生成接口用例、JMeter脚本、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压测场景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，优化测试执行效率。</w:t>
                            </w:r>
                          </w:p>
                          <w:p w14:paraId="2171106A" w14:textId="560D5DCD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8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熟练使用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X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mind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和Excel设计测试用例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，AI辅助用例设计、场景覆盖、提高测试覆盖率。</w:t>
                            </w:r>
                          </w:p>
                          <w:p w14:paraId="098F6DDB" w14:textId="2E23C72D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8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有移动端(WEB</w:t>
                            </w:r>
                            <w:r w:rsidR="00177754"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、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APP、H5、小程序)、服务端测试经验。</w:t>
                            </w:r>
                          </w:p>
                          <w:p w14:paraId="5E7618A3" w14:textId="4944A9EB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2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熟悉项目管理软件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飞书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管理 Bug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，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提交 Bug，跟踪 Bug 到 Bug 修复</w:t>
                            </w:r>
                          </w:p>
                          <w:p w14:paraId="739C1A40" w14:textId="3831E1B7" w:rsidR="00F610C4" w:rsidRPr="00403ED4" w:rsidRDefault="00F610C4" w:rsidP="00F610C4">
                            <w:pPr>
                              <w:pStyle w:val="ac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="142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负责各端APP的Google Play &amp; Apple Store&amp;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商米应用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市场提交审核。</w:t>
                            </w:r>
                          </w:p>
                          <w:p w14:paraId="46A7FED0" w14:textId="43991BA5" w:rsidR="00F610C4" w:rsidRPr="00403ED4" w:rsidRDefault="00F610C4" w:rsidP="00F610C4">
                            <w:pPr>
                              <w:pStyle w:val="ac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="149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精通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Fiddler、Charles、F12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抓包工具，分析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hyperlink r:id="rId10" w:history="1">
                              <w:r w:rsidRPr="00403ED4">
                                <w:rPr>
                                  <w:rFonts w:ascii="微软雅黑" w:eastAsia="微软雅黑" w:hAnsi="微软雅黑" w:cs="Times New Roman"/>
                                  <w:snapToGrid/>
                                  <w:color w:val="323E4F"/>
                                  <w:kern w:val="24"/>
                                  <w:sz w:val="21"/>
                                  <w:szCs w:val="20"/>
                                  <w:lang w:eastAsia="zh-CN"/>
                                </w:rPr>
                                <w:t>HTTP</w:t>
                              </w:r>
                            </w:hyperlink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请求和响应，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发包改包重放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，定位前后端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bug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35E74B41" w14:textId="50D4B156" w:rsidR="00F610C4" w:rsidRPr="00403ED4" w:rsidRDefault="00F610C4" w:rsidP="00F610C4">
                            <w:pPr>
                              <w:pStyle w:val="ac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="149"/>
                              <w:ind w:right="2384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精通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JMeter、ap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i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fox、postman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做接口测试和压力测试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053EC05A" w14:textId="6A350E7F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9"/>
                              <w:ind w:right="2384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熟悉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adb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基本命令,熟悉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Monkey </w:t>
                            </w:r>
                            <w:proofErr w:type="spellStart"/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做压力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测试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5365F7F6" w14:textId="798FB3D4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掌握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Linux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平台下的基本命令，查看后台日志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09E68C36" w14:textId="4219E3F1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9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熟悉数据库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Mysq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l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的增、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删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、改、查等操作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6C9DA00C" w14:textId="7E8C2CE9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熟悉使用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AI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进行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python+request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做接口自动化和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python+playwright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做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UI自动化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7611E18B" w14:textId="3FEF2FE6" w:rsidR="00F610C4" w:rsidRPr="00403ED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善于利用 C</w:t>
                            </w:r>
                            <w:r w:rsidR="004114AE"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laude code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辅助生成测试代码，缩短自动化脚本调试与问题定位时间。</w:t>
                            </w:r>
                          </w:p>
                          <w:p w14:paraId="270694FF" w14:textId="70769712" w:rsidR="00F610C4" w:rsidRPr="00F610C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了解APPscan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，Burp Suite</w:t>
                            </w:r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安全测试分析工具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428ECC15" w14:textId="1ADF91DE" w:rsidR="00F610C4" w:rsidRPr="00F610C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了解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SVN,G IT </w:t>
                            </w: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代码管理工具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7B382C79" w14:textId="6860DEA6" w:rsidR="00F610C4" w:rsidRPr="00F610C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39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熟悉使用性能狗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perfdog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做APP的性能测试</w:t>
                            </w:r>
                            <w:proofErr w:type="spellEnd"/>
                            <w:r w:rsidRPr="00F610C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。</w:t>
                            </w:r>
                          </w:p>
                          <w:p w14:paraId="350F1EE9" w14:textId="5D91082D" w:rsidR="00F610C4" w:rsidRPr="00F610C4" w:rsidRDefault="00F610C4" w:rsidP="00F610C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4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</w:pPr>
                            <w:r w:rsidRPr="00F610C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在公司曾经负责带新人，给新人提供入职培训，熟悉项目和工具</w:t>
                            </w:r>
                          </w:p>
                          <w:p w14:paraId="20219B5A" w14:textId="77777777" w:rsidR="00F610C4" w:rsidRDefault="00F610C4" w:rsidP="00F610C4">
                            <w:pPr>
                              <w:pStyle w:val="ac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="144"/>
                              <w:rPr>
                                <w:rFonts w:hint="eastAsia"/>
                                <w:color w:val="666666"/>
                                <w:spacing w:val="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666666"/>
                                <w:spacing w:val="8"/>
                                <w:lang w:eastAsia="zh-CN"/>
                              </w:rPr>
                              <w:t>20.具备AI驱动的测试思维，可通过 AI 梳理业务流程、生成场景化测试点，减少漏测。</w:t>
                            </w:r>
                          </w:p>
                          <w:p w14:paraId="445182D8" w14:textId="77777777" w:rsidR="00F610C4" w:rsidRDefault="00F610C4" w:rsidP="00F610C4">
                            <w:pPr>
                              <w:pStyle w:val="ac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="144"/>
                              <w:rPr>
                                <w:rFonts w:hint="eastAsia"/>
                                <w:color w:val="666666"/>
                                <w:spacing w:val="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666666"/>
                                <w:spacing w:val="8"/>
                                <w:lang w:eastAsia="zh-CN"/>
                              </w:rPr>
                              <w:t>21</w:t>
                            </w:r>
                            <w:r>
                              <w:rPr>
                                <w:color w:val="666666"/>
                                <w:spacing w:val="8"/>
                                <w:lang w:eastAsia="zh-CN"/>
                              </w:rPr>
                              <w:t>.熟悉HTTP协议的相关内容，</w:t>
                            </w:r>
                            <w:proofErr w:type="gramStart"/>
                            <w:r>
                              <w:rPr>
                                <w:color w:val="666666"/>
                                <w:spacing w:val="8"/>
                                <w:lang w:eastAsia="zh-CN"/>
                              </w:rPr>
                              <w:t>如状态码</w:t>
                            </w:r>
                            <w:proofErr w:type="gramEnd"/>
                            <w:r>
                              <w:rPr>
                                <w:color w:val="666666"/>
                                <w:spacing w:val="8"/>
                                <w:lang w:eastAsia="zh-CN"/>
                              </w:rPr>
                              <w:t>、请求方法、缓存机制和认证机制等</w:t>
                            </w:r>
                          </w:p>
                          <w:p w14:paraId="02E896F4" w14:textId="77204255" w:rsidR="001A5C9C" w:rsidRPr="001A5C9C" w:rsidRDefault="001A5C9C" w:rsidP="001A5C9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21309" id="文本框 94" o:spid="_x0000_s1034" type="#_x0000_t202" style="position:absolute;left:0;text-align:left;margin-left:27pt;margin-top:9.85pt;width:548.7pt;height:406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" filled="f" stroked="f">
                <v:textbox>
                  <w:txbxContent>
                    <w:p w14:paraId="2FEF1B52" w14:textId="40B2507F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240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熟悉测试流程和规范，能够制定测试计划，在项目中较好的把控风险，推进项目进度如期上线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02F7E419" w14:textId="50FEC3D9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240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具备丰富的海外项目管理经验，熟悉国际标准测试流程，能够有效协调跨文化团队合作。</w:t>
                      </w:r>
                    </w:p>
                    <w:p w14:paraId="7AF6353F" w14:textId="61127EF9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240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具备AI驱动的测试思维，可通过AI梳理业务流程、生成场景化测试点，减少漏测。</w:t>
                      </w:r>
                    </w:p>
                    <w:p w14:paraId="5265AB7F" w14:textId="53D28ED6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240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熟练使用接口自动化与性能测试，生成接口用例、JMeter脚本、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压测场景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，优化测试执行效率。</w:t>
                      </w:r>
                    </w:p>
                    <w:p w14:paraId="2171106A" w14:textId="560D5DCD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8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熟练使用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X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mind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和Excel设计测试用例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，AI辅助用例设计、场景覆盖、提高测试覆盖率。</w:t>
                      </w:r>
                    </w:p>
                    <w:p w14:paraId="098F6DDB" w14:textId="2E23C72D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8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有移动端(WEB</w:t>
                      </w:r>
                      <w:r w:rsidR="00177754"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、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APP、H5、小程序)、服务端测试经验。</w:t>
                      </w:r>
                    </w:p>
                    <w:p w14:paraId="5E7618A3" w14:textId="4944A9EB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2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熟悉项目管理软件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飞书</w:t>
                      </w: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管理 Bug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，</w:t>
                      </w: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提交 Bug，跟踪 Bug 到 Bug 修复</w:t>
                      </w:r>
                    </w:p>
                    <w:p w14:paraId="739C1A40" w14:textId="3831E1B7" w:rsidR="00F610C4" w:rsidRPr="00403ED4" w:rsidRDefault="00F610C4" w:rsidP="00F610C4">
                      <w:pPr>
                        <w:pStyle w:val="ac"/>
                        <w:widowControl w:val="0"/>
                        <w:numPr>
                          <w:ilvl w:val="0"/>
                          <w:numId w:val="2"/>
                        </w:numPr>
                        <w:spacing w:before="142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负责各端APP的Google Play &amp; Apple Store&amp;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商米应用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市场提交审核。</w:t>
                      </w:r>
                    </w:p>
                    <w:p w14:paraId="46A7FED0" w14:textId="43991BA5" w:rsidR="00F610C4" w:rsidRPr="00403ED4" w:rsidRDefault="00F610C4" w:rsidP="00F610C4">
                      <w:pPr>
                        <w:pStyle w:val="ac"/>
                        <w:widowControl w:val="0"/>
                        <w:numPr>
                          <w:ilvl w:val="0"/>
                          <w:numId w:val="2"/>
                        </w:numPr>
                        <w:spacing w:before="149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精通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Fiddler、Charles、F12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抓包工具，分析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hyperlink r:id="rId11" w:history="1">
                        <w:r w:rsidRPr="00403ED4">
                          <w:rPr>
                            <w:rFonts w:ascii="微软雅黑" w:eastAsia="微软雅黑" w:hAnsi="微软雅黑" w:cs="Times New Roman"/>
                            <w:snapToGrid/>
                            <w:color w:val="323E4F"/>
                            <w:kern w:val="24"/>
                            <w:sz w:val="21"/>
                            <w:szCs w:val="20"/>
                            <w:lang w:eastAsia="zh-CN"/>
                          </w:rPr>
                          <w:t>HTTP</w:t>
                        </w:r>
                      </w:hyperlink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请求和响应，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发包改包重放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，定位前后端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bug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35E74B41" w14:textId="50D4B156" w:rsidR="00F610C4" w:rsidRPr="00403ED4" w:rsidRDefault="00F610C4" w:rsidP="00F610C4">
                      <w:pPr>
                        <w:pStyle w:val="ac"/>
                        <w:widowControl w:val="0"/>
                        <w:numPr>
                          <w:ilvl w:val="0"/>
                          <w:numId w:val="2"/>
                        </w:numPr>
                        <w:spacing w:before="149"/>
                        <w:ind w:right="2384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精通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JMeter、ap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i</w:t>
                      </w: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fox、postman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做接口测试和压力测试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053EC05A" w14:textId="6A350E7F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9"/>
                        <w:ind w:right="2384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熟悉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adb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基本命令,熟悉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Monkey </w:t>
                      </w:r>
                      <w:proofErr w:type="spellStart"/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做压力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测试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5365F7F6" w14:textId="798FB3D4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掌握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Linux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平台下的基本命令，查看后台日志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09E68C36" w14:textId="4219E3F1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9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熟悉数据库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Mysq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l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的增、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删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、改、查等操作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6C9DA00C" w14:textId="7E8C2CE9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熟悉使用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AI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进行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python+request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做接口自动化和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python+playwright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做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UI自动化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7611E18B" w14:textId="3FEF2FE6" w:rsidR="00F610C4" w:rsidRPr="00403ED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善于利用 C</w:t>
                      </w:r>
                      <w:r w:rsidR="004114AE"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laude code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辅助生成测试代码，缩短自动化脚本调试与问题定位时间。</w:t>
                      </w:r>
                    </w:p>
                    <w:p w14:paraId="270694FF" w14:textId="70769712" w:rsidR="00F610C4" w:rsidRPr="00F610C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了解APPscan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，Burp Suite</w:t>
                      </w:r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安全测试分析工具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428ECC15" w14:textId="1ADF91DE" w:rsidR="00F610C4" w:rsidRPr="00F610C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了解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SVN,G IT </w:t>
                      </w: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代码管理工具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7B382C79" w14:textId="6860DEA6" w:rsidR="00F610C4" w:rsidRPr="00F610C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39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熟悉使用性能狗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perfdog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</w:t>
                      </w:r>
                      <w:proofErr w:type="spellStart"/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做APP的性能测试</w:t>
                      </w:r>
                      <w:proofErr w:type="spellEnd"/>
                      <w:r w:rsidRPr="00F610C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。</w:t>
                      </w:r>
                    </w:p>
                    <w:p w14:paraId="350F1EE9" w14:textId="5D91082D" w:rsidR="00F610C4" w:rsidRPr="00F610C4" w:rsidRDefault="00F610C4" w:rsidP="00F610C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4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</w:pPr>
                      <w:r w:rsidRPr="00F610C4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在公司曾经负责带新人，给新人提供入职培训，熟悉项目和工具</w:t>
                      </w:r>
                    </w:p>
                    <w:p w14:paraId="20219B5A" w14:textId="77777777" w:rsidR="00F610C4" w:rsidRDefault="00F610C4" w:rsidP="00F610C4">
                      <w:pPr>
                        <w:pStyle w:val="ac"/>
                        <w:widowControl w:val="0"/>
                        <w:numPr>
                          <w:ilvl w:val="0"/>
                          <w:numId w:val="2"/>
                        </w:numPr>
                        <w:spacing w:before="144"/>
                        <w:rPr>
                          <w:rFonts w:hint="eastAsia"/>
                          <w:color w:val="666666"/>
                          <w:spacing w:val="8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666666"/>
                          <w:spacing w:val="8"/>
                          <w:lang w:eastAsia="zh-CN"/>
                        </w:rPr>
                        <w:t>20.具备AI驱动的测试思维，可通过 AI 梳理业务流程、生成场景化测试点，减少漏测。</w:t>
                      </w:r>
                    </w:p>
                    <w:p w14:paraId="445182D8" w14:textId="77777777" w:rsidR="00F610C4" w:rsidRDefault="00F610C4" w:rsidP="00F610C4">
                      <w:pPr>
                        <w:pStyle w:val="ac"/>
                        <w:widowControl w:val="0"/>
                        <w:numPr>
                          <w:ilvl w:val="0"/>
                          <w:numId w:val="2"/>
                        </w:numPr>
                        <w:spacing w:before="144"/>
                        <w:rPr>
                          <w:rFonts w:hint="eastAsia"/>
                          <w:color w:val="666666"/>
                          <w:spacing w:val="8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666666"/>
                          <w:spacing w:val="8"/>
                          <w:lang w:eastAsia="zh-CN"/>
                        </w:rPr>
                        <w:t>21</w:t>
                      </w:r>
                      <w:r>
                        <w:rPr>
                          <w:color w:val="666666"/>
                          <w:spacing w:val="8"/>
                          <w:lang w:eastAsia="zh-CN"/>
                        </w:rPr>
                        <w:t>.熟悉HTTP协议的相关内容，</w:t>
                      </w:r>
                      <w:proofErr w:type="gramStart"/>
                      <w:r>
                        <w:rPr>
                          <w:color w:val="666666"/>
                          <w:spacing w:val="8"/>
                          <w:lang w:eastAsia="zh-CN"/>
                        </w:rPr>
                        <w:t>如状态码</w:t>
                      </w:r>
                      <w:proofErr w:type="gramEnd"/>
                      <w:r>
                        <w:rPr>
                          <w:color w:val="666666"/>
                          <w:spacing w:val="8"/>
                          <w:lang w:eastAsia="zh-CN"/>
                        </w:rPr>
                        <w:t>、请求方法、缓存机制和认证机制等</w:t>
                      </w:r>
                    </w:p>
                    <w:p w14:paraId="02E896F4" w14:textId="77204255" w:rsidR="001A5C9C" w:rsidRPr="001A5C9C" w:rsidRDefault="001A5C9C" w:rsidP="001A5C9C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361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294B2E" wp14:editId="66D103BA">
                <wp:simplePos x="0" y="0"/>
                <wp:positionH relativeFrom="column">
                  <wp:posOffset>926465</wp:posOffset>
                </wp:positionH>
                <wp:positionV relativeFrom="paragraph">
                  <wp:posOffset>122555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6D8F8" id="自选图形 562" o:spid="_x0000_s1026" type="#_x0000_t32" style="position:absolute;margin-left:72.95pt;margin-top:9.65pt;width:485.25pt;height:0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" strokecolor="#323e4f" strokeweight="1.25pt"/>
            </w:pict>
          </mc:Fallback>
        </mc:AlternateContent>
      </w:r>
    </w:p>
    <w:p w14:paraId="58B4B2D3" w14:textId="560E4164" w:rsidR="007563C4" w:rsidRDefault="007563C4">
      <w:pPr>
        <w:adjustRightInd w:val="0"/>
        <w:snapToGrid w:val="0"/>
      </w:pPr>
    </w:p>
    <w:p w14:paraId="273D32C1" w14:textId="3FB1CBDB" w:rsidR="007563C4" w:rsidRDefault="007563C4">
      <w:pPr>
        <w:adjustRightInd w:val="0"/>
        <w:snapToGrid w:val="0"/>
      </w:pPr>
    </w:p>
    <w:p w14:paraId="71D0D161" w14:textId="7F82E889" w:rsidR="007563C4" w:rsidRDefault="007563C4">
      <w:pPr>
        <w:adjustRightInd w:val="0"/>
        <w:snapToGrid w:val="0"/>
      </w:pPr>
    </w:p>
    <w:p w14:paraId="72FD6A13" w14:textId="4C4234C4" w:rsidR="007563C4" w:rsidRDefault="007563C4">
      <w:pPr>
        <w:adjustRightInd w:val="0"/>
        <w:snapToGrid w:val="0"/>
      </w:pPr>
    </w:p>
    <w:p w14:paraId="7EDB5435" w14:textId="0DBF8F0B" w:rsidR="007563C4" w:rsidRDefault="007563C4">
      <w:pPr>
        <w:adjustRightInd w:val="0"/>
        <w:snapToGrid w:val="0"/>
      </w:pPr>
    </w:p>
    <w:p w14:paraId="3F3A7874" w14:textId="231CCE18" w:rsidR="007563C4" w:rsidRDefault="007563C4">
      <w:pPr>
        <w:adjustRightInd w:val="0"/>
        <w:snapToGrid w:val="0"/>
      </w:pPr>
    </w:p>
    <w:p w14:paraId="412BD614" w14:textId="74D39E4D" w:rsidR="007563C4" w:rsidRDefault="007563C4">
      <w:pPr>
        <w:adjustRightInd w:val="0"/>
        <w:snapToGrid w:val="0"/>
      </w:pPr>
    </w:p>
    <w:p w14:paraId="49C0923C" w14:textId="5328E0AE" w:rsidR="007563C4" w:rsidRDefault="007563C4">
      <w:pPr>
        <w:adjustRightInd w:val="0"/>
        <w:snapToGrid w:val="0"/>
      </w:pPr>
    </w:p>
    <w:p w14:paraId="7BB6E0E2" w14:textId="184847EC" w:rsidR="007563C4" w:rsidRDefault="007563C4">
      <w:pPr>
        <w:adjustRightInd w:val="0"/>
        <w:snapToGrid w:val="0"/>
      </w:pPr>
    </w:p>
    <w:p w14:paraId="31DE3D2E" w14:textId="3D0049E3" w:rsidR="007563C4" w:rsidRDefault="007563C4">
      <w:pPr>
        <w:adjustRightInd w:val="0"/>
        <w:snapToGrid w:val="0"/>
      </w:pPr>
    </w:p>
    <w:p w14:paraId="35DDE9F3" w14:textId="01F081BF" w:rsidR="007563C4" w:rsidRDefault="007563C4">
      <w:pPr>
        <w:adjustRightInd w:val="0"/>
        <w:snapToGrid w:val="0"/>
      </w:pPr>
    </w:p>
    <w:p w14:paraId="1D64D9C2" w14:textId="7516921D" w:rsidR="007563C4" w:rsidRDefault="007563C4">
      <w:pPr>
        <w:adjustRightInd w:val="0"/>
        <w:snapToGrid w:val="0"/>
      </w:pPr>
    </w:p>
    <w:p w14:paraId="4102B015" w14:textId="7E680EE3" w:rsidR="007563C4" w:rsidRDefault="007563C4">
      <w:pPr>
        <w:adjustRightInd w:val="0"/>
        <w:snapToGrid w:val="0"/>
      </w:pPr>
    </w:p>
    <w:p w14:paraId="1F29EFD8" w14:textId="55625CF2" w:rsidR="007563C4" w:rsidRDefault="007563C4">
      <w:pPr>
        <w:adjustRightInd w:val="0"/>
        <w:snapToGrid w:val="0"/>
      </w:pPr>
    </w:p>
    <w:p w14:paraId="26E2FF9F" w14:textId="77777777" w:rsidR="007563C4" w:rsidRDefault="007563C4">
      <w:pPr>
        <w:adjustRightInd w:val="0"/>
        <w:snapToGrid w:val="0"/>
      </w:pPr>
    </w:p>
    <w:p w14:paraId="6D753B8B" w14:textId="61ABB05B" w:rsidR="007563C4" w:rsidRDefault="00C119BF" w:rsidP="00C119BF">
      <w:pPr>
        <w:tabs>
          <w:tab w:val="left" w:pos="2370"/>
          <w:tab w:val="left" w:pos="3480"/>
        </w:tabs>
        <w:adjustRightInd w:val="0"/>
        <w:snapToGrid w:val="0"/>
      </w:pPr>
      <w:r>
        <w:tab/>
      </w:r>
      <w:r>
        <w:tab/>
      </w:r>
    </w:p>
    <w:p w14:paraId="457A39F5" w14:textId="77777777" w:rsidR="007563C4" w:rsidRDefault="007563C4">
      <w:pPr>
        <w:adjustRightInd w:val="0"/>
        <w:snapToGrid w:val="0"/>
      </w:pPr>
    </w:p>
    <w:p w14:paraId="7D0E4C95" w14:textId="77777777" w:rsidR="007563C4" w:rsidRDefault="007563C4">
      <w:pPr>
        <w:adjustRightInd w:val="0"/>
        <w:snapToGrid w:val="0"/>
      </w:pPr>
    </w:p>
    <w:p w14:paraId="289CF581" w14:textId="77777777" w:rsidR="007563C4" w:rsidRDefault="007563C4">
      <w:pPr>
        <w:adjustRightInd w:val="0"/>
        <w:snapToGrid w:val="0"/>
      </w:pPr>
    </w:p>
    <w:p w14:paraId="288315A1" w14:textId="49032DDF" w:rsidR="007563C4" w:rsidRDefault="00C83696" w:rsidP="00C83696">
      <w:pPr>
        <w:tabs>
          <w:tab w:val="left" w:pos="4128"/>
        </w:tabs>
        <w:adjustRightInd w:val="0"/>
        <w:snapToGrid w:val="0"/>
      </w:pPr>
      <w:r>
        <w:lastRenderedPageBreak/>
        <w:tab/>
      </w:r>
    </w:p>
    <w:p w14:paraId="16DB80A2" w14:textId="32963C25" w:rsidR="00C83696" w:rsidRDefault="004114AE" w:rsidP="00C83696">
      <w:pPr>
        <w:tabs>
          <w:tab w:val="left" w:pos="4128"/>
        </w:tabs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FCFC24" wp14:editId="1233CE41">
                <wp:simplePos x="0" y="0"/>
                <wp:positionH relativeFrom="column">
                  <wp:posOffset>342900</wp:posOffset>
                </wp:positionH>
                <wp:positionV relativeFrom="paragraph">
                  <wp:posOffset>17780</wp:posOffset>
                </wp:positionV>
                <wp:extent cx="6629400" cy="2567940"/>
                <wp:effectExtent l="0" t="0" r="0" b="3810"/>
                <wp:wrapNone/>
                <wp:docPr id="826957763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256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79506" w14:textId="1A90560E" w:rsidR="004114AE" w:rsidRPr="00403ED4" w:rsidRDefault="004114AE" w:rsidP="004114AE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了解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APPscan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，Burp Suite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安全测试分析工具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0CBCF793" w14:textId="00A227AF" w:rsidR="004114AE" w:rsidRPr="00403ED4" w:rsidRDefault="004114AE" w:rsidP="004114AE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了解 SVN,GIT 代码管理工具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48728790" w14:textId="05C650E6" w:rsidR="004114AE" w:rsidRPr="00403ED4" w:rsidRDefault="004114AE" w:rsidP="004114AE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熟悉使用性能狗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perfdog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做APP的性能测试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6CC76BE3" w14:textId="136E9D42" w:rsidR="004114AE" w:rsidRPr="00403ED4" w:rsidRDefault="004114AE" w:rsidP="004114AE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在公司曾经负责带新人，给新人提供入职培训，熟悉项目和工具</w:t>
                            </w:r>
                          </w:p>
                          <w:p w14:paraId="3982D5BB" w14:textId="13915260" w:rsidR="004114AE" w:rsidRPr="00403ED4" w:rsidRDefault="004114AE" w:rsidP="004114AE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143"/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具备AI驱动的测试思维，可通过 AI 梳理业务流程、生成场景化测试点，减少漏测。</w:t>
                            </w:r>
                          </w:p>
                          <w:p w14:paraId="7B74160D" w14:textId="0F0BB638" w:rsidR="00403ED4" w:rsidRDefault="00403ED4" w:rsidP="00403ED4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before="281" w:line="219" w:lineRule="auto"/>
                              <w:outlineLvl w:val="0"/>
                              <w:rPr>
                                <w:color w:val="666666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熟悉HTTP协议的相关内容，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如状态码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、请求方法、缓存机制和认证机制等</w:t>
                            </w:r>
                            <w:r w:rsidR="00433510"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</w:t>
                            </w:r>
                            <w:r w:rsidR="00433510" w:rsidRPr="00403ED4">
                              <w:rPr>
                                <w:rFonts w:ascii="微软雅黑" w:eastAsia="微软雅黑" w:hAnsi="微软雅黑" w:cs="Times New Roman"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  </w:t>
                            </w:r>
                            <w:r w:rsidR="00433510" w:rsidRPr="00E5355F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 xml:space="preserve">                                          </w:t>
                            </w:r>
                          </w:p>
                          <w:p w14:paraId="3BFD27AE" w14:textId="59D453BE" w:rsidR="00C83696" w:rsidRPr="004114AE" w:rsidRDefault="00C83696" w:rsidP="00CD6D33">
                            <w:pPr>
                              <w:ind w:firstLineChars="200" w:firstLine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FC24" id="文本框 30" o:spid="_x0000_s1035" type="#_x0000_t202" style="position:absolute;left:0;text-align:left;margin-left:27pt;margin-top:1.4pt;width:522pt;height:20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" filled="f" stroked="f">
                <v:textbox>
                  <w:txbxContent>
                    <w:p w14:paraId="7D179506" w14:textId="1A90560E" w:rsidR="004114AE" w:rsidRPr="00403ED4" w:rsidRDefault="004114AE" w:rsidP="004114AE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了解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APPscan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，Burp Suite</w:t>
                      </w: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安全测试分析工具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0CBCF793" w14:textId="00A227AF" w:rsidR="004114AE" w:rsidRPr="00403ED4" w:rsidRDefault="004114AE" w:rsidP="004114AE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了解 SVN,GIT 代码管理工具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48728790" w14:textId="05C650E6" w:rsidR="004114AE" w:rsidRPr="00403ED4" w:rsidRDefault="004114AE" w:rsidP="004114AE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熟悉使用性能狗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perfdog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做APP的性能测试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6CC76BE3" w14:textId="136E9D42" w:rsidR="004114AE" w:rsidRPr="00403ED4" w:rsidRDefault="004114AE" w:rsidP="004114AE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在公司曾经负责带新人，给新人提供入职培训，熟悉项目和工具</w:t>
                      </w:r>
                    </w:p>
                    <w:p w14:paraId="3982D5BB" w14:textId="13915260" w:rsidR="004114AE" w:rsidRPr="00403ED4" w:rsidRDefault="004114AE" w:rsidP="004114AE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143"/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具备AI驱动的测试思维，可通过 AI 梳理业务流程、生成场景化测试点，减少漏测。</w:t>
                      </w:r>
                    </w:p>
                    <w:p w14:paraId="7B74160D" w14:textId="0F0BB638" w:rsidR="00403ED4" w:rsidRDefault="00403ED4" w:rsidP="00403ED4">
                      <w:pPr>
                        <w:pStyle w:val="ac"/>
                        <w:numPr>
                          <w:ilvl w:val="0"/>
                          <w:numId w:val="2"/>
                        </w:numPr>
                        <w:spacing w:before="281" w:line="219" w:lineRule="auto"/>
                        <w:outlineLvl w:val="0"/>
                        <w:rPr>
                          <w:color w:val="666666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熟悉HTTP协议的相关内容，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如状态码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>、请求方法、缓存机制和认证机制等</w:t>
                      </w:r>
                      <w:r w:rsidR="00433510"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</w:t>
                      </w:r>
                      <w:r w:rsidR="00433510" w:rsidRPr="00403ED4">
                        <w:rPr>
                          <w:rFonts w:ascii="微软雅黑" w:eastAsia="微软雅黑" w:hAnsi="微软雅黑" w:cs="Times New Roman"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  </w:t>
                      </w:r>
                      <w:r w:rsidR="00433510" w:rsidRPr="00E5355F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 xml:space="preserve">                                          </w:t>
                      </w:r>
                    </w:p>
                    <w:p w14:paraId="3BFD27AE" w14:textId="59D453BE" w:rsidR="00C83696" w:rsidRPr="004114AE" w:rsidRDefault="00C83696" w:rsidP="00CD6D33">
                      <w:pPr>
                        <w:ind w:firstLineChars="200" w:firstLine="420"/>
                      </w:pPr>
                    </w:p>
                  </w:txbxContent>
                </v:textbox>
              </v:shape>
            </w:pict>
          </mc:Fallback>
        </mc:AlternateContent>
      </w:r>
    </w:p>
    <w:p w14:paraId="73B842FB" w14:textId="28D027CB" w:rsidR="00C83696" w:rsidRDefault="00C83696" w:rsidP="00C83696">
      <w:pPr>
        <w:tabs>
          <w:tab w:val="left" w:pos="4128"/>
        </w:tabs>
        <w:adjustRightInd w:val="0"/>
        <w:snapToGrid w:val="0"/>
      </w:pPr>
    </w:p>
    <w:p w14:paraId="1E27B145" w14:textId="4749C04E" w:rsidR="00C83696" w:rsidRPr="00C83696" w:rsidRDefault="00C83696" w:rsidP="00C83696">
      <w:pPr>
        <w:tabs>
          <w:tab w:val="left" w:pos="4128"/>
        </w:tabs>
        <w:adjustRightInd w:val="0"/>
        <w:snapToGrid w:val="0"/>
      </w:pPr>
    </w:p>
    <w:p w14:paraId="20C69869" w14:textId="2932CA43" w:rsidR="00C83696" w:rsidRDefault="00C83696" w:rsidP="00C83696">
      <w:pPr>
        <w:tabs>
          <w:tab w:val="left" w:pos="4128"/>
        </w:tabs>
        <w:adjustRightInd w:val="0"/>
        <w:snapToGrid w:val="0"/>
      </w:pPr>
    </w:p>
    <w:p w14:paraId="744574D0" w14:textId="74EEFD90" w:rsidR="00C83696" w:rsidRDefault="00C83696" w:rsidP="00C83696">
      <w:pPr>
        <w:tabs>
          <w:tab w:val="left" w:pos="4128"/>
        </w:tabs>
        <w:adjustRightInd w:val="0"/>
        <w:snapToGrid w:val="0"/>
      </w:pPr>
    </w:p>
    <w:p w14:paraId="22B60721" w14:textId="04F5E6CE" w:rsidR="00C83696" w:rsidRDefault="00C83696" w:rsidP="00C83696">
      <w:pPr>
        <w:tabs>
          <w:tab w:val="left" w:pos="4128"/>
        </w:tabs>
        <w:adjustRightInd w:val="0"/>
        <w:snapToGrid w:val="0"/>
      </w:pPr>
    </w:p>
    <w:p w14:paraId="32A0F341" w14:textId="048A4A3E" w:rsidR="007563C4" w:rsidRDefault="007563C4">
      <w:pPr>
        <w:adjustRightInd w:val="0"/>
        <w:snapToGrid w:val="0"/>
        <w:rPr>
          <w:rFonts w:hint="eastAsia"/>
        </w:rPr>
      </w:pPr>
    </w:p>
    <w:p w14:paraId="63A0C38D" w14:textId="35BB9BC4" w:rsidR="007563C4" w:rsidRDefault="004114AE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F2537A" wp14:editId="116F2403">
                <wp:simplePos x="0" y="0"/>
                <wp:positionH relativeFrom="column">
                  <wp:posOffset>911860</wp:posOffset>
                </wp:positionH>
                <wp:positionV relativeFrom="paragraph">
                  <wp:posOffset>165735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0EEEB18" w14:textId="04B27FBD" w:rsidR="007563C4" w:rsidRDefault="00FC23F2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0F2537A" id="文本框 565" o:spid="_x0000_s1036" type="#_x0000_t202" style="position:absolute;left:0;text-align:left;margin-left:71.8pt;margin-top:13.05pt;width:86.9pt;height:3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" filled="f" stroked="f" strokeweight="1.25pt">
                <v:textbox>
                  <w:txbxContent>
                    <w:p w14:paraId="40EEEB18" w14:textId="04B27FBD" w:rsidR="007563C4" w:rsidRDefault="00FC23F2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 w:rsidR="00BD5C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99CB58" wp14:editId="325BA4A8">
                <wp:simplePos x="0" y="0"/>
                <wp:positionH relativeFrom="column">
                  <wp:posOffset>542925</wp:posOffset>
                </wp:positionH>
                <wp:positionV relativeFrom="paragraph">
                  <wp:posOffset>251460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664B794" id="Freeform 177" o:spid="_x0000_s1026" style="position:absolute;margin-left:42.75pt;margin-top:19.8pt;width:25.5pt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B59yLt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297AE83E" w14:textId="5120ACF3" w:rsidR="007563C4" w:rsidRDefault="007563C4">
      <w:pPr>
        <w:adjustRightInd w:val="0"/>
        <w:snapToGrid w:val="0"/>
      </w:pPr>
    </w:p>
    <w:p w14:paraId="6B2C5B34" w14:textId="5E3D2847" w:rsidR="007563C4" w:rsidRDefault="0043351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2078AB" wp14:editId="4D5661A2">
                <wp:simplePos x="0" y="0"/>
                <wp:positionH relativeFrom="margin">
                  <wp:posOffset>541020</wp:posOffset>
                </wp:positionH>
                <wp:positionV relativeFrom="paragraph">
                  <wp:posOffset>215265</wp:posOffset>
                </wp:positionV>
                <wp:extent cx="6788785" cy="525018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785" cy="525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46DA0F" w14:textId="77777777" w:rsidR="00B169D6" w:rsidRPr="00B169D6" w:rsidRDefault="00B169D6" w:rsidP="00B169D6">
                            <w:pPr>
                              <w:pStyle w:val="ac"/>
                              <w:widowControl w:val="0"/>
                              <w:spacing w:before="228" w:line="220" w:lineRule="auto"/>
                              <w:ind w:left="36"/>
                              <w:outlineLvl w:val="0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202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5</w:t>
                            </w: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.0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5</w:t>
                            </w: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-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2026.01</w:t>
                            </w: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                                                   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JEADA C 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端-用户端(APP)</w:t>
                            </w:r>
                          </w:p>
                          <w:p w14:paraId="03285A34" w14:textId="77777777" w:rsidR="00B169D6" w:rsidRPr="00B169D6" w:rsidRDefault="00B169D6" w:rsidP="00B169D6">
                            <w:pPr>
                              <w:pStyle w:val="ac"/>
                              <w:widowControl w:val="0"/>
                              <w:spacing w:before="199" w:line="366" w:lineRule="auto"/>
                              <w:ind w:left="36" w:right="69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项目简介：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JEADA C 端是面向用户的外卖平台移动应用，支持用户在线浏览商家、搜索商品、下单支付、订单追踪、评价反馈,金刚位，资源位，综合排序等功能。App集成多种优惠活动（如满减、优惠券、</w:t>
                            </w:r>
                            <w:proofErr w:type="gramStart"/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运费满减等</w:t>
                            </w:r>
                            <w:proofErr w:type="gramEnd"/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）提升用户留存率，并提供实时定位、智能推荐等个性化服务。项目持续迭代优化下单流程与支付链路，保障高并发下的稳定性与流畅体验，助力平台业务增长。</w:t>
                            </w:r>
                          </w:p>
                          <w:p w14:paraId="3E192DD2" w14:textId="77777777" w:rsidR="00B169D6" w:rsidRPr="00B169D6" w:rsidRDefault="00B169D6" w:rsidP="00B169D6">
                            <w:pPr>
                              <w:pStyle w:val="ac"/>
                              <w:spacing w:line="229" w:lineRule="auto"/>
                              <w:ind w:left="40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主要职责：</w:t>
                            </w:r>
                          </w:p>
                          <w:p w14:paraId="66FF9C38" w14:textId="77777777" w:rsidR="00B169D6" w:rsidRPr="00B169D6" w:rsidRDefault="00B169D6" w:rsidP="00B169D6">
                            <w:pPr>
                              <w:pStyle w:val="ac"/>
                              <w:spacing w:before="140" w:line="222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1.负责项目的需求分析及评审，编写测试计划以及用户手册</w:t>
                            </w:r>
                          </w:p>
                          <w:p w14:paraId="7718F365" w14:textId="77777777" w:rsidR="00B169D6" w:rsidRPr="00B169D6" w:rsidRDefault="00B169D6" w:rsidP="00B169D6">
                            <w:pPr>
                              <w:pStyle w:val="ac"/>
                              <w:spacing w:before="148" w:line="222" w:lineRule="auto"/>
                              <w:ind w:left="3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2.根据需求编写测试用例，评审用例，show 测试用例，执行测试用例</w:t>
                            </w:r>
                          </w:p>
                          <w:p w14:paraId="133E6ED8" w14:textId="77777777" w:rsidR="00B169D6" w:rsidRPr="00B169D6" w:rsidRDefault="00B169D6" w:rsidP="00B169D6">
                            <w:pPr>
                              <w:pStyle w:val="ac"/>
                              <w:spacing w:before="151" w:line="222" w:lineRule="auto"/>
                              <w:ind w:left="3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3.在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飞</w:t>
                            </w:r>
                            <w:proofErr w:type="gramStart"/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书项目</w:t>
                            </w:r>
                            <w:proofErr w:type="gram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上面提交 Bug，进行多轮回归测试对Bug 的跟踪直到项目的上线</w:t>
                            </w:r>
                          </w:p>
                          <w:p w14:paraId="5D2EFF67" w14:textId="77777777" w:rsidR="00B169D6" w:rsidRPr="00B169D6" w:rsidRDefault="00B169D6" w:rsidP="00B169D6">
                            <w:pPr>
                              <w:pStyle w:val="ac"/>
                              <w:spacing w:before="148" w:line="227" w:lineRule="auto"/>
                              <w:ind w:left="31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4.使用 Fiddler 和 F12 </w:t>
                            </w:r>
                            <w:proofErr w:type="spell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抓包定位前后</w:t>
                            </w:r>
                            <w:proofErr w:type="spell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bug</w:t>
                            </w:r>
                          </w:p>
                          <w:p w14:paraId="6F08EF54" w14:textId="77777777" w:rsidR="00B169D6" w:rsidRPr="00B169D6" w:rsidRDefault="00B169D6" w:rsidP="00B169D6">
                            <w:pPr>
                              <w:pStyle w:val="ac"/>
                              <w:spacing w:before="144" w:line="227" w:lineRule="auto"/>
                              <w:ind w:left="3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5.使用 </w:t>
                            </w:r>
                            <w:proofErr w:type="spell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jmeter</w:t>
                            </w:r>
                            <w:proofErr w:type="spell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做接口自动化并维护平台全部接口</w:t>
                            </w:r>
                          </w:p>
                          <w:p w14:paraId="44D24C59" w14:textId="77777777" w:rsidR="00B169D6" w:rsidRPr="00B169D6" w:rsidRDefault="00B169D6" w:rsidP="00B169D6">
                            <w:pPr>
                              <w:pStyle w:val="ac"/>
                              <w:spacing w:before="143" w:line="227" w:lineRule="auto"/>
                              <w:ind w:left="36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6.使用 </w:t>
                            </w:r>
                            <w:proofErr w:type="spell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python+request</w:t>
                            </w:r>
                            <w:proofErr w:type="spell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做接口自动化和 </w:t>
                            </w:r>
                            <w:proofErr w:type="spell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testin</w:t>
                            </w:r>
                            <w:proofErr w:type="spell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做UI自动化</w:t>
                            </w:r>
                          </w:p>
                          <w:p w14:paraId="52C7BC49" w14:textId="77777777" w:rsidR="00B169D6" w:rsidRPr="00B169D6" w:rsidRDefault="00B169D6" w:rsidP="00B169D6">
                            <w:pPr>
                              <w:pStyle w:val="ac"/>
                              <w:spacing w:before="143" w:line="228" w:lineRule="auto"/>
                              <w:ind w:left="38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7.进行值班处理平台线上问题</w:t>
                            </w:r>
                          </w:p>
                          <w:p w14:paraId="538F2113" w14:textId="77777777" w:rsidR="00B169D6" w:rsidRPr="00B169D6" w:rsidRDefault="00B169D6" w:rsidP="00B169D6">
                            <w:pPr>
                              <w:pStyle w:val="ac"/>
                              <w:spacing w:before="142" w:line="227" w:lineRule="auto"/>
                              <w:ind w:left="34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8.负责测试iOS 系统和Android系统app测试</w:t>
                            </w:r>
                          </w:p>
                          <w:p w14:paraId="34F4A69A" w14:textId="77777777" w:rsidR="00B169D6" w:rsidRPr="00B169D6" w:rsidRDefault="00B169D6" w:rsidP="00B169D6">
                            <w:pPr>
                              <w:pStyle w:val="ac"/>
                              <w:spacing w:before="143" w:line="227" w:lineRule="auto"/>
                              <w:ind w:left="31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9.使用</w:t>
                            </w:r>
                            <w:proofErr w:type="spell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jmeter</w:t>
                            </w:r>
                            <w:proofErr w:type="spellEnd"/>
                            <w:proofErr w:type="gram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做压力</w:t>
                            </w:r>
                            <w:proofErr w:type="gram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测试</w:t>
                            </w:r>
                          </w:p>
                          <w:p w14:paraId="28A82D7A" w14:textId="77777777" w:rsidR="00B169D6" w:rsidRPr="00B169D6" w:rsidRDefault="00B169D6" w:rsidP="00B169D6">
                            <w:pPr>
                              <w:pStyle w:val="ac"/>
                              <w:spacing w:before="143" w:line="227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10.使用MySQL 数据库对数据进线校验和测试</w:t>
                            </w:r>
                          </w:p>
                          <w:p w14:paraId="56E55864" w14:textId="77777777" w:rsidR="00B169D6" w:rsidRPr="00B169D6" w:rsidRDefault="00B169D6" w:rsidP="00B169D6">
                            <w:pPr>
                              <w:pStyle w:val="ac"/>
                              <w:spacing w:before="144" w:line="227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11.测试小程序和网站/</w:t>
                            </w:r>
                            <w:proofErr w:type="spellStart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wap</w:t>
                            </w:r>
                            <w:proofErr w:type="spellEnd"/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/H5功能</w:t>
                            </w:r>
                          </w:p>
                          <w:p w14:paraId="377CE193" w14:textId="77777777" w:rsidR="00B169D6" w:rsidRPr="00B169D6" w:rsidRDefault="00B169D6" w:rsidP="00B169D6">
                            <w:pPr>
                              <w:pStyle w:val="ac"/>
                              <w:spacing w:before="143" w:line="222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12.编写测试报告、对软件的质量进行评估</w:t>
                            </w:r>
                            <w:r w:rsidRPr="00B169D6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总结此次测试</w:t>
                            </w:r>
                          </w:p>
                          <w:p w14:paraId="4CE697CC" w14:textId="77777777" w:rsidR="00B169D6" w:rsidRPr="00B169D6" w:rsidRDefault="00B169D6" w:rsidP="00B169D6">
                            <w:pPr>
                              <w:pStyle w:val="ac"/>
                              <w:spacing w:before="149" w:line="228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13.编写迭代后的上线成功邮件</w:t>
                            </w:r>
                          </w:p>
                          <w:p w14:paraId="455A4D51" w14:textId="77777777" w:rsidR="00B169D6" w:rsidRPr="00B169D6" w:rsidRDefault="00B169D6" w:rsidP="00B169D6">
                            <w:pPr>
                              <w:pStyle w:val="ac"/>
                              <w:spacing w:before="142" w:line="230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B169D6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14.每日总结提交工作日报及每周提交工作周报</w:t>
                            </w:r>
                          </w:p>
                          <w:p w14:paraId="70B6C242" w14:textId="77777777" w:rsidR="00FC23F2" w:rsidRPr="00B169D6" w:rsidRDefault="00FC23F2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078AB" id="_x0000_s1037" type="#_x0000_t202" style="position:absolute;left:0;text-align:left;margin-left:42.6pt;margin-top:16.95pt;width:534.55pt;height:413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" filled="f" stroked="f">
                <v:textbox>
                  <w:txbxContent>
                    <w:p w14:paraId="5246DA0F" w14:textId="77777777" w:rsidR="00B169D6" w:rsidRPr="00B169D6" w:rsidRDefault="00B169D6" w:rsidP="00B169D6">
                      <w:pPr>
                        <w:pStyle w:val="ac"/>
                        <w:widowControl w:val="0"/>
                        <w:spacing w:before="228" w:line="220" w:lineRule="auto"/>
                        <w:ind w:left="36"/>
                        <w:outlineLvl w:val="0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202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5</w:t>
                      </w: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.0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5</w:t>
                      </w: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-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2026.01</w:t>
                      </w: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                                                   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JEADA C 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端-用户端(APP)</w:t>
                      </w:r>
                    </w:p>
                    <w:p w14:paraId="03285A34" w14:textId="77777777" w:rsidR="00B169D6" w:rsidRPr="00B169D6" w:rsidRDefault="00B169D6" w:rsidP="00B169D6">
                      <w:pPr>
                        <w:pStyle w:val="ac"/>
                        <w:widowControl w:val="0"/>
                        <w:spacing w:before="199" w:line="366" w:lineRule="auto"/>
                        <w:ind w:left="36" w:right="69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项目简介：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JEADA C 端是面向用户的外卖平台移动应用，支持用户在线浏览商家、搜索商品、下单支付、订单追踪、评价反馈,金刚位，资源位，综合排序等功能。App集成多种优惠活动（如满减、优惠券、</w:t>
                      </w:r>
                      <w:proofErr w:type="gramStart"/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运费满减等</w:t>
                      </w:r>
                      <w:proofErr w:type="gramEnd"/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）提升用户留存率，并提供实时定位、智能推荐等个性化服务。项目持续迭代优化下单流程与支付链路，保障高并发下的稳定性与流畅体验，助力平台业务增长。</w:t>
                      </w:r>
                    </w:p>
                    <w:p w14:paraId="3E192DD2" w14:textId="77777777" w:rsidR="00B169D6" w:rsidRPr="00B169D6" w:rsidRDefault="00B169D6" w:rsidP="00B169D6">
                      <w:pPr>
                        <w:pStyle w:val="ac"/>
                        <w:spacing w:line="229" w:lineRule="auto"/>
                        <w:ind w:left="40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主要职责：</w:t>
                      </w:r>
                    </w:p>
                    <w:p w14:paraId="66FF9C38" w14:textId="77777777" w:rsidR="00B169D6" w:rsidRPr="00B169D6" w:rsidRDefault="00B169D6" w:rsidP="00B169D6">
                      <w:pPr>
                        <w:pStyle w:val="ac"/>
                        <w:spacing w:before="140" w:line="222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1.负责项目的需求分析及评审，编写测试计划以及用户手册</w:t>
                      </w:r>
                    </w:p>
                    <w:p w14:paraId="7718F365" w14:textId="77777777" w:rsidR="00B169D6" w:rsidRPr="00B169D6" w:rsidRDefault="00B169D6" w:rsidP="00B169D6">
                      <w:pPr>
                        <w:pStyle w:val="ac"/>
                        <w:spacing w:before="148" w:line="222" w:lineRule="auto"/>
                        <w:ind w:left="3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2.根据需求编写测试用例，评审用例，show 测试用例，执行测试用例</w:t>
                      </w:r>
                    </w:p>
                    <w:p w14:paraId="133E6ED8" w14:textId="77777777" w:rsidR="00B169D6" w:rsidRPr="00B169D6" w:rsidRDefault="00B169D6" w:rsidP="00B169D6">
                      <w:pPr>
                        <w:pStyle w:val="ac"/>
                        <w:spacing w:before="151" w:line="222" w:lineRule="auto"/>
                        <w:ind w:left="3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3.在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飞</w:t>
                      </w:r>
                      <w:proofErr w:type="gramStart"/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书项目</w:t>
                      </w:r>
                      <w:proofErr w:type="gram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上面提交 Bug，进行多轮回归测试对Bug 的跟踪直到项目的上线</w:t>
                      </w:r>
                    </w:p>
                    <w:p w14:paraId="5D2EFF67" w14:textId="77777777" w:rsidR="00B169D6" w:rsidRPr="00B169D6" w:rsidRDefault="00B169D6" w:rsidP="00B169D6">
                      <w:pPr>
                        <w:pStyle w:val="ac"/>
                        <w:spacing w:before="148" w:line="227" w:lineRule="auto"/>
                        <w:ind w:left="31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4.使用 Fiddler 和 F12 </w:t>
                      </w:r>
                      <w:proofErr w:type="spell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抓包定位前后</w:t>
                      </w:r>
                      <w:proofErr w:type="spell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bug</w:t>
                      </w:r>
                    </w:p>
                    <w:p w14:paraId="6F08EF54" w14:textId="77777777" w:rsidR="00B169D6" w:rsidRPr="00B169D6" w:rsidRDefault="00B169D6" w:rsidP="00B169D6">
                      <w:pPr>
                        <w:pStyle w:val="ac"/>
                        <w:spacing w:before="144" w:line="227" w:lineRule="auto"/>
                        <w:ind w:left="3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5.使用 </w:t>
                      </w:r>
                      <w:proofErr w:type="spell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jmeter</w:t>
                      </w:r>
                      <w:proofErr w:type="spell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做接口自动化并维护平台全部接口</w:t>
                      </w:r>
                    </w:p>
                    <w:p w14:paraId="44D24C59" w14:textId="77777777" w:rsidR="00B169D6" w:rsidRPr="00B169D6" w:rsidRDefault="00B169D6" w:rsidP="00B169D6">
                      <w:pPr>
                        <w:pStyle w:val="ac"/>
                        <w:spacing w:before="143" w:line="227" w:lineRule="auto"/>
                        <w:ind w:left="36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6.使用 </w:t>
                      </w:r>
                      <w:proofErr w:type="spell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python+request</w:t>
                      </w:r>
                      <w:proofErr w:type="spell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做接口自动化和 </w:t>
                      </w:r>
                      <w:proofErr w:type="spell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testin</w:t>
                      </w:r>
                      <w:proofErr w:type="spell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做UI自动化</w:t>
                      </w:r>
                    </w:p>
                    <w:p w14:paraId="52C7BC49" w14:textId="77777777" w:rsidR="00B169D6" w:rsidRPr="00B169D6" w:rsidRDefault="00B169D6" w:rsidP="00B169D6">
                      <w:pPr>
                        <w:pStyle w:val="ac"/>
                        <w:spacing w:before="143" w:line="228" w:lineRule="auto"/>
                        <w:ind w:left="38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7.进行值班处理平台线上问题</w:t>
                      </w:r>
                    </w:p>
                    <w:p w14:paraId="538F2113" w14:textId="77777777" w:rsidR="00B169D6" w:rsidRPr="00B169D6" w:rsidRDefault="00B169D6" w:rsidP="00B169D6">
                      <w:pPr>
                        <w:pStyle w:val="ac"/>
                        <w:spacing w:before="142" w:line="227" w:lineRule="auto"/>
                        <w:ind w:left="34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8.负责测试iOS 系统和Android系统app测试</w:t>
                      </w:r>
                    </w:p>
                    <w:p w14:paraId="34F4A69A" w14:textId="77777777" w:rsidR="00B169D6" w:rsidRPr="00B169D6" w:rsidRDefault="00B169D6" w:rsidP="00B169D6">
                      <w:pPr>
                        <w:pStyle w:val="ac"/>
                        <w:spacing w:before="143" w:line="227" w:lineRule="auto"/>
                        <w:ind w:left="31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9.使用</w:t>
                      </w:r>
                      <w:proofErr w:type="spell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jmeter</w:t>
                      </w:r>
                      <w:proofErr w:type="spellEnd"/>
                      <w:proofErr w:type="gram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做压力</w:t>
                      </w:r>
                      <w:proofErr w:type="gram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测试</w:t>
                      </w:r>
                    </w:p>
                    <w:p w14:paraId="28A82D7A" w14:textId="77777777" w:rsidR="00B169D6" w:rsidRPr="00B169D6" w:rsidRDefault="00B169D6" w:rsidP="00B169D6">
                      <w:pPr>
                        <w:pStyle w:val="ac"/>
                        <w:spacing w:before="143" w:line="227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10.使用MySQL 数据库对数据进线校验和测试</w:t>
                      </w:r>
                    </w:p>
                    <w:p w14:paraId="56E55864" w14:textId="77777777" w:rsidR="00B169D6" w:rsidRPr="00B169D6" w:rsidRDefault="00B169D6" w:rsidP="00B169D6">
                      <w:pPr>
                        <w:pStyle w:val="ac"/>
                        <w:spacing w:before="144" w:line="227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11.测试小程序和网站/</w:t>
                      </w:r>
                      <w:proofErr w:type="spellStart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wap</w:t>
                      </w:r>
                      <w:proofErr w:type="spellEnd"/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/H5功能</w:t>
                      </w:r>
                    </w:p>
                    <w:p w14:paraId="377CE193" w14:textId="77777777" w:rsidR="00B169D6" w:rsidRPr="00B169D6" w:rsidRDefault="00B169D6" w:rsidP="00B169D6">
                      <w:pPr>
                        <w:pStyle w:val="ac"/>
                        <w:spacing w:before="143" w:line="222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12.编写测试报告、对软件的质量进行评估</w:t>
                      </w:r>
                      <w:r w:rsidRPr="00B169D6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总结此次测试</w:t>
                      </w:r>
                    </w:p>
                    <w:p w14:paraId="4CE697CC" w14:textId="77777777" w:rsidR="00B169D6" w:rsidRPr="00B169D6" w:rsidRDefault="00B169D6" w:rsidP="00B169D6">
                      <w:pPr>
                        <w:pStyle w:val="ac"/>
                        <w:spacing w:before="149" w:line="228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13.编写迭代后的上线成功邮件</w:t>
                      </w:r>
                    </w:p>
                    <w:p w14:paraId="455A4D51" w14:textId="77777777" w:rsidR="00B169D6" w:rsidRPr="00B169D6" w:rsidRDefault="00B169D6" w:rsidP="00B169D6">
                      <w:pPr>
                        <w:pStyle w:val="ac"/>
                        <w:spacing w:before="142" w:line="230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B169D6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14.每日总结提交工作日报及每周提交工作周报</w:t>
                      </w:r>
                    </w:p>
                    <w:p w14:paraId="70B6C242" w14:textId="77777777" w:rsidR="00FC23F2" w:rsidRPr="00B169D6" w:rsidRDefault="00FC23F2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B1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80E960" wp14:editId="41A0247D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24051" id="自选图形 566" o:spid="_x0000_s1026" type="#_x0000_t32" style="position:absolute;margin-left:70.1pt;margin-top:.75pt;width:485.25pt;height:0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D33bCk3QAAAAgBAAAPAAAAZHJzL2Rv&#10;d25yZXYueG1sTI/NTsMwEITvSLyDtZW4IGonogWlcSp+hLjSFCGOTrxNosbrKHbbwNOz5QK3nZ3R&#10;7Lf5enK9OOIYOk8akrkCgVR721Gj4X37cnMPIkRD1vSeUMMXBlgXlxe5yaw/0QaPZWwEl1DIjIY2&#10;xiGTMtQtOhPmfkBib+dHZyLLsZF2NCcud71MlVpKZzriC60Z8KnFel8enIb99Wen3O77cfNqy/p5&#10;0aTJW/Wh9dVseliBiDjFvzCc8RkdCmaq/IFsED3rW5VylIcFiLOfJOoORPW7kEUu/z9Q/AA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D33bCk3QAAAAgBAAAPAAAAAAAAAAAAAAAAABcE&#10;AABkcnMvZG93bnJldi54bWxQSwUGAAAAAAQABADzAAAAIQUAAAAA&#10;" strokecolor="#323e4f" strokeweight="1.25pt"/>
            </w:pict>
          </mc:Fallback>
        </mc:AlternateContent>
      </w:r>
    </w:p>
    <w:p w14:paraId="1FB3BB13" w14:textId="0DFF28FA" w:rsidR="007563C4" w:rsidRDefault="007563C4">
      <w:pPr>
        <w:adjustRightInd w:val="0"/>
        <w:snapToGrid w:val="0"/>
      </w:pPr>
    </w:p>
    <w:p w14:paraId="4D1C9202" w14:textId="13A71FB4" w:rsidR="007563C4" w:rsidRDefault="007563C4">
      <w:pPr>
        <w:adjustRightInd w:val="0"/>
        <w:snapToGrid w:val="0"/>
      </w:pPr>
    </w:p>
    <w:p w14:paraId="5C1A22DA" w14:textId="469872D5" w:rsidR="007563C4" w:rsidRDefault="007563C4">
      <w:pPr>
        <w:adjustRightInd w:val="0"/>
        <w:snapToGrid w:val="0"/>
      </w:pPr>
    </w:p>
    <w:p w14:paraId="71B7F403" w14:textId="7DC85153" w:rsidR="007563C4" w:rsidRDefault="007563C4">
      <w:pPr>
        <w:adjustRightInd w:val="0"/>
        <w:snapToGrid w:val="0"/>
      </w:pPr>
    </w:p>
    <w:p w14:paraId="391909BB" w14:textId="77777777" w:rsidR="007563C4" w:rsidRDefault="007563C4">
      <w:pPr>
        <w:adjustRightInd w:val="0"/>
        <w:snapToGrid w:val="0"/>
      </w:pPr>
    </w:p>
    <w:p w14:paraId="1097217B" w14:textId="77777777" w:rsidR="007563C4" w:rsidRDefault="007563C4">
      <w:pPr>
        <w:adjustRightInd w:val="0"/>
        <w:snapToGrid w:val="0"/>
      </w:pPr>
    </w:p>
    <w:p w14:paraId="68A4198F" w14:textId="23B1AACE" w:rsidR="00FC23F2" w:rsidRDefault="00FC23F2">
      <w:pPr>
        <w:adjustRightInd w:val="0"/>
        <w:snapToGrid w:val="0"/>
      </w:pPr>
    </w:p>
    <w:p w14:paraId="04DCD2E5" w14:textId="71881184" w:rsidR="00FC23F2" w:rsidRDefault="00FC23F2">
      <w:pPr>
        <w:adjustRightInd w:val="0"/>
        <w:snapToGrid w:val="0"/>
      </w:pPr>
    </w:p>
    <w:p w14:paraId="79B9E4C2" w14:textId="71B8AA34" w:rsidR="00FC23F2" w:rsidRDefault="00FC23F2">
      <w:pPr>
        <w:adjustRightInd w:val="0"/>
        <w:snapToGrid w:val="0"/>
      </w:pPr>
    </w:p>
    <w:p w14:paraId="24AE2F99" w14:textId="59FA9CB0" w:rsidR="00FC23F2" w:rsidRDefault="00FC23F2">
      <w:pPr>
        <w:adjustRightInd w:val="0"/>
        <w:snapToGrid w:val="0"/>
      </w:pPr>
    </w:p>
    <w:p w14:paraId="398A1C08" w14:textId="2ADF9B85" w:rsidR="00FC23F2" w:rsidRDefault="00FC23F2">
      <w:pPr>
        <w:adjustRightInd w:val="0"/>
        <w:snapToGrid w:val="0"/>
      </w:pPr>
    </w:p>
    <w:p w14:paraId="0E023F3C" w14:textId="692CF199" w:rsidR="00FC23F2" w:rsidRDefault="00FC23F2">
      <w:pPr>
        <w:adjustRightInd w:val="0"/>
        <w:snapToGrid w:val="0"/>
      </w:pPr>
    </w:p>
    <w:p w14:paraId="528275BE" w14:textId="0F0A6C82" w:rsidR="00FC23F2" w:rsidRDefault="00FC23F2">
      <w:pPr>
        <w:adjustRightInd w:val="0"/>
        <w:snapToGrid w:val="0"/>
      </w:pPr>
    </w:p>
    <w:p w14:paraId="01959B28" w14:textId="394970CF" w:rsidR="00FC23F2" w:rsidRDefault="00FC23F2">
      <w:pPr>
        <w:adjustRightInd w:val="0"/>
        <w:snapToGrid w:val="0"/>
      </w:pPr>
    </w:p>
    <w:p w14:paraId="0D8E4263" w14:textId="3EA7ED3B" w:rsidR="00FC23F2" w:rsidRDefault="00FC23F2">
      <w:pPr>
        <w:adjustRightInd w:val="0"/>
        <w:snapToGrid w:val="0"/>
      </w:pPr>
    </w:p>
    <w:p w14:paraId="7461B1E6" w14:textId="587CC104" w:rsidR="00FC23F2" w:rsidRDefault="00FC23F2">
      <w:pPr>
        <w:adjustRightInd w:val="0"/>
        <w:snapToGrid w:val="0"/>
      </w:pPr>
    </w:p>
    <w:p w14:paraId="17562E16" w14:textId="02E27A88" w:rsidR="00FC23F2" w:rsidRDefault="00FC23F2">
      <w:pPr>
        <w:adjustRightInd w:val="0"/>
        <w:snapToGrid w:val="0"/>
      </w:pPr>
    </w:p>
    <w:p w14:paraId="13A23731" w14:textId="4A18DA9A" w:rsidR="00FC23F2" w:rsidRDefault="00B169D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4AD672" wp14:editId="68123A60">
                <wp:simplePos x="0" y="0"/>
                <wp:positionH relativeFrom="column">
                  <wp:posOffset>579120</wp:posOffset>
                </wp:positionH>
                <wp:positionV relativeFrom="paragraph">
                  <wp:posOffset>182880</wp:posOffset>
                </wp:positionV>
                <wp:extent cx="6431280" cy="2080260"/>
                <wp:effectExtent l="0" t="0" r="0" b="0"/>
                <wp:wrapNone/>
                <wp:docPr id="500676433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280" cy="208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D9E52" w14:textId="3FA51ED9" w:rsidR="00433510" w:rsidRPr="00E5355F" w:rsidRDefault="00403ED4" w:rsidP="00433510">
                            <w:pPr>
                              <w:pStyle w:val="ac"/>
                              <w:spacing w:before="281" w:line="219" w:lineRule="auto"/>
                              <w:ind w:left="36"/>
                              <w:outlineLvl w:val="0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25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2026.2</w:t>
                            </w:r>
                            <w:r w:rsidR="00433510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 w:rsidR="00433510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                                         </w:t>
                            </w:r>
                            <w:r w:rsidR="00433510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JEADA B 端-</w:t>
                            </w:r>
                            <w:proofErr w:type="spellStart"/>
                            <w:r w:rsidR="00433510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商家端</w:t>
                            </w:r>
                            <w:proofErr w:type="spellEnd"/>
                            <w:r w:rsidR="00433510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(APP&amp;WEB)</w:t>
                            </w:r>
                          </w:p>
                          <w:p w14:paraId="707F7C70" w14:textId="77777777" w:rsidR="00433510" w:rsidRPr="00E5355F" w:rsidRDefault="00433510" w:rsidP="00433510">
                            <w:pPr>
                              <w:pStyle w:val="ac"/>
                              <w:spacing w:before="200" w:line="366" w:lineRule="auto"/>
                              <w:ind w:left="36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项目简介：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该项目是为入驻外卖平台的商家提供的管理端应用，主要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在商米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POS机使用，支持商家进行店铺管理、商品上下架、订单处理、财务结算，打印小票等操作。系统集成实时订单推送、自动打印、数据报表，语音播报分析等功能，帮助商家高效管理线上业务并提升运营效率。项目持续优化订单处理链路与活动配置流程，保障在高并发场景下的稳定运行，同时提升商家体验，助力平台生态发展。 </w:t>
                            </w:r>
                            <w:r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</w:p>
                          <w:p w14:paraId="36A21D99" w14:textId="77777777" w:rsidR="00433510" w:rsidRPr="00433510" w:rsidRDefault="00433510" w:rsidP="00433510">
                            <w:pPr>
                              <w:ind w:firstLineChars="200" w:firstLine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AD672" id="_x0000_s1038" type="#_x0000_t202" style="position:absolute;left:0;text-align:left;margin-left:45.6pt;margin-top:14.4pt;width:506.4pt;height:16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" filled="f" stroked="f">
                <v:textbox>
                  <w:txbxContent>
                    <w:p w14:paraId="470D9E52" w14:textId="3FA51ED9" w:rsidR="00433510" w:rsidRPr="00E5355F" w:rsidRDefault="00403ED4" w:rsidP="00433510">
                      <w:pPr>
                        <w:pStyle w:val="ac"/>
                        <w:spacing w:before="281" w:line="219" w:lineRule="auto"/>
                        <w:ind w:left="36"/>
                        <w:outlineLvl w:val="0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25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2026.2</w:t>
                      </w:r>
                      <w:r w:rsidR="00433510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 w:rsidR="00433510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                                         </w:t>
                      </w:r>
                      <w:r w:rsidR="00433510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JEADA B 端-</w:t>
                      </w:r>
                      <w:proofErr w:type="spellStart"/>
                      <w:r w:rsidR="00433510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商家端</w:t>
                      </w:r>
                      <w:proofErr w:type="spellEnd"/>
                      <w:r w:rsidR="00433510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(APP&amp;WEB)</w:t>
                      </w:r>
                    </w:p>
                    <w:p w14:paraId="707F7C70" w14:textId="77777777" w:rsidR="00433510" w:rsidRPr="00E5355F" w:rsidRDefault="00433510" w:rsidP="00433510">
                      <w:pPr>
                        <w:pStyle w:val="ac"/>
                        <w:spacing w:before="200" w:line="366" w:lineRule="auto"/>
                        <w:ind w:left="36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项目简介：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该项目是为入驻外卖平台的商家提供的管理端应用，主要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在商米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POS机使用，支持商家进行店铺管理、商品上下架、订单处理、财务结算，打印小票等操作。系统集成实时订单推送、自动打印、数据报表，语音播报分析等功能，帮助商家高效管理线上业务并提升运营效率。项目持续优化订单处理链路与活动配置流程，保障在高并发场景下的稳定运行，同时提升商家体验，助力平台生态发展。 </w:t>
                      </w:r>
                      <w:r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</w:p>
                    <w:p w14:paraId="36A21D99" w14:textId="77777777" w:rsidR="00433510" w:rsidRPr="00433510" w:rsidRDefault="00433510" w:rsidP="00433510">
                      <w:pPr>
                        <w:ind w:firstLineChars="200" w:firstLine="420"/>
                      </w:pPr>
                    </w:p>
                  </w:txbxContent>
                </v:textbox>
              </v:shape>
            </w:pict>
          </mc:Fallback>
        </mc:AlternateContent>
      </w:r>
    </w:p>
    <w:p w14:paraId="2346E8F5" w14:textId="57148AAC" w:rsidR="00FC23F2" w:rsidRDefault="00FC23F2">
      <w:pPr>
        <w:adjustRightInd w:val="0"/>
        <w:snapToGrid w:val="0"/>
      </w:pPr>
    </w:p>
    <w:p w14:paraId="75920C8D" w14:textId="77777777" w:rsidR="00FC23F2" w:rsidRPr="00433510" w:rsidRDefault="00FC23F2">
      <w:pPr>
        <w:adjustRightInd w:val="0"/>
        <w:snapToGrid w:val="0"/>
      </w:pPr>
    </w:p>
    <w:p w14:paraId="1CE25C81" w14:textId="77777777" w:rsidR="00FC23F2" w:rsidRPr="00433510" w:rsidRDefault="00FC23F2">
      <w:pPr>
        <w:adjustRightInd w:val="0"/>
        <w:snapToGrid w:val="0"/>
      </w:pPr>
    </w:p>
    <w:p w14:paraId="281FAD6F" w14:textId="77777777" w:rsidR="00FC23F2" w:rsidRDefault="00FC23F2">
      <w:pPr>
        <w:adjustRightInd w:val="0"/>
        <w:snapToGrid w:val="0"/>
      </w:pPr>
    </w:p>
    <w:p w14:paraId="46FAB548" w14:textId="77777777" w:rsidR="00FC23F2" w:rsidRDefault="00FC23F2">
      <w:pPr>
        <w:adjustRightInd w:val="0"/>
        <w:snapToGrid w:val="0"/>
      </w:pPr>
    </w:p>
    <w:p w14:paraId="52409EA3" w14:textId="77777777" w:rsidR="00FC23F2" w:rsidRDefault="00FC23F2">
      <w:pPr>
        <w:adjustRightInd w:val="0"/>
        <w:snapToGrid w:val="0"/>
      </w:pPr>
    </w:p>
    <w:p w14:paraId="2B12C8EF" w14:textId="77777777" w:rsidR="00FC23F2" w:rsidRDefault="00FC23F2">
      <w:pPr>
        <w:adjustRightInd w:val="0"/>
        <w:snapToGrid w:val="0"/>
      </w:pPr>
    </w:p>
    <w:p w14:paraId="185B04C4" w14:textId="77777777" w:rsidR="00FC23F2" w:rsidRDefault="00FC23F2">
      <w:pPr>
        <w:adjustRightInd w:val="0"/>
        <w:snapToGrid w:val="0"/>
      </w:pPr>
    </w:p>
    <w:p w14:paraId="335F9FDC" w14:textId="77777777" w:rsidR="00B169D6" w:rsidRDefault="00B169D6">
      <w:pPr>
        <w:adjustRightInd w:val="0"/>
        <w:snapToGrid w:val="0"/>
      </w:pPr>
    </w:p>
    <w:p w14:paraId="0745FEB6" w14:textId="45323D1F" w:rsidR="00FC23F2" w:rsidRDefault="00E5355F">
      <w:pPr>
        <w:adjustRightInd w:val="0"/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A33703" wp14:editId="3A16A6E8">
                <wp:simplePos x="0" y="0"/>
                <wp:positionH relativeFrom="margin">
                  <wp:posOffset>533400</wp:posOffset>
                </wp:positionH>
                <wp:positionV relativeFrom="paragraph">
                  <wp:posOffset>109220</wp:posOffset>
                </wp:positionV>
                <wp:extent cx="6644005" cy="9913620"/>
                <wp:effectExtent l="0" t="0" r="0" b="0"/>
                <wp:wrapNone/>
                <wp:docPr id="59252353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9913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FE65C3" w14:textId="77777777" w:rsidR="00E5355F" w:rsidRPr="00E5355F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主要职责：</w:t>
                            </w:r>
                          </w:p>
                          <w:p w14:paraId="3B92F030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1.负责项目的需求分析及评审，编写测试计划以及用户手册</w:t>
                            </w:r>
                          </w:p>
                          <w:p w14:paraId="0F152F24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2.根据需求编写测试用例，评审用例，执行测试用例</w:t>
                            </w:r>
                          </w:p>
                          <w:p w14:paraId="3ABE396B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3.在</w:t>
                            </w:r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飞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书项目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上面提交 Bug，进行多轮回归测试对Bug 的跟踪直到项目的上线</w:t>
                            </w:r>
                          </w:p>
                          <w:p w14:paraId="2EAD8055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4.使用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adb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命令对Android 系统手机日志定位前后端 bug</w:t>
                            </w:r>
                          </w:p>
                          <w:p w14:paraId="51211B23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5.使用 monkey 做闪退测试</w:t>
                            </w:r>
                          </w:p>
                          <w:p w14:paraId="7E1AFAE2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6.使用性能狗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perfdog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做 APP 的性能测试</w:t>
                            </w:r>
                          </w:p>
                          <w:p w14:paraId="6C17A2E4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7.测试各种类型Android 系统机器型号嵌入 APP 后使用功能情况</w:t>
                            </w:r>
                          </w:p>
                          <w:p w14:paraId="61D0E928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8.配合三方进行功能联调</w:t>
                            </w:r>
                          </w:p>
                          <w:p w14:paraId="268D85C4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9.测试</w:t>
                            </w:r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POS机</w:t>
                            </w: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打印小票（各种样式）功能</w:t>
                            </w:r>
                          </w:p>
                          <w:p w14:paraId="1E5168B4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10.编写测试报告、对软件的质量进行评估，总结此次测试</w:t>
                            </w:r>
                          </w:p>
                          <w:p w14:paraId="342A7338" w14:textId="77777777" w:rsidR="00E5355F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1279253" w14:textId="77777777" w:rsidR="00B169D6" w:rsidRDefault="00B169D6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4ABDF90" w14:textId="77777777" w:rsidR="00B169D6" w:rsidRPr="00E5355F" w:rsidRDefault="00B169D6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B92FD2A" w14:textId="615AA1ED" w:rsidR="00E5355F" w:rsidRPr="00E5355F" w:rsidRDefault="00403ED4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25</w:t>
                            </w:r>
                            <w:r w:rsidRPr="009A106E">
                              <w:rPr>
                                <w:rFonts w:ascii="微软雅黑" w:eastAsia="微软雅黑" w:hAnsi="微软雅黑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Pr="009A106E">
                              <w:rPr>
                                <w:rFonts w:ascii="微软雅黑" w:eastAsia="微软雅黑" w:hAnsi="微软雅黑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2026.2</w:t>
                            </w:r>
                            <w:r>
                              <w:rPr>
                                <w:color w:val="374957"/>
                                <w:spacing w:val="1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   </w:t>
                            </w:r>
                            <w:r w:rsidR="00E5355F"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JEADA M端 (后台管理系统-WEB）</w:t>
                            </w:r>
                          </w:p>
                          <w:p w14:paraId="31071B96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项目简介：</w:t>
                            </w:r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该项目是为外卖平台内部运营人员提供的后台管理系统，涵盖用户管理、订单管理、商家管理、活动配置、数据查询中心、财务结算，餐品审核，配送管理等功能模块。系统支持实时订单状态追踪、违规监控、个性化营销策略设置等，帮助平台高效管理业务流程。项目持续优化权限管理机制、数据查询性能及活动审批流程，保障在高并发场景下的稳定运行，助力平台精细化运营和业务增长。</w:t>
                            </w:r>
                          </w:p>
                          <w:p w14:paraId="78BA0F79" w14:textId="77777777" w:rsidR="00E5355F" w:rsidRPr="00E5355F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主要职责：</w:t>
                            </w:r>
                          </w:p>
                          <w:p w14:paraId="5FC21B78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1.负责项目的需求分析及评审，编写测试计划以及用户手册</w:t>
                            </w:r>
                          </w:p>
                          <w:p w14:paraId="34A4A99B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2.根据需求编写测试用例，评审用例 ，执行测试用例</w:t>
                            </w:r>
                          </w:p>
                          <w:p w14:paraId="2C0B5F13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3.在</w:t>
                            </w:r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飞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书项目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上面提交 Bug，进行多轮回归测试对Bug 的跟踪直到项目的上线</w:t>
                            </w:r>
                          </w:p>
                          <w:p w14:paraId="4B4B257B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4.使用MySQL 数据库对数据进线校验和测试</w:t>
                            </w:r>
                          </w:p>
                          <w:p w14:paraId="1CE9C7C3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5.使用 Fiddler 和 F12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抓包定位前后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bug</w:t>
                            </w:r>
                          </w:p>
                          <w:p w14:paraId="4FA142C7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6.使用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jmeter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和 ap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ifox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做接口测试和性能测试</w:t>
                            </w:r>
                          </w:p>
                          <w:p w14:paraId="788BBC4F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7.编写测试报告，对软件质量进行评估，总结此次的测试</w:t>
                            </w:r>
                          </w:p>
                          <w:p w14:paraId="23C411BF" w14:textId="77777777" w:rsidR="00E5355F" w:rsidRPr="00E5355F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5355735" w14:textId="77777777" w:rsidR="00B169D6" w:rsidRDefault="00B169D6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6A911BE" w14:textId="77777777" w:rsidR="00B169D6" w:rsidRPr="00E5355F" w:rsidRDefault="00B169D6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0FA8607" w14:textId="69145171" w:rsidR="00E5355F" w:rsidRPr="00E5355F" w:rsidRDefault="00D4522D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Pr="009A106E">
                              <w:rPr>
                                <w:rFonts w:ascii="微软雅黑" w:eastAsia="微软雅黑" w:hAnsi="微软雅黑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02</w:t>
                            </w:r>
                            <w:r w:rsidRPr="009A106E">
                              <w:rPr>
                                <w:rFonts w:ascii="微软雅黑" w:eastAsia="微软雅黑" w:hAnsi="微软雅黑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Pr="009A106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napToGrid w:val="0"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="00403ED4">
                              <w:rPr>
                                <w:color w:val="374957"/>
                                <w:spacing w:val="1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    </w:t>
                            </w:r>
                            <w:r w:rsidR="00E5355F" w:rsidRPr="00E5355F"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      JEADA D端-骑手端(APP)</w:t>
                            </w:r>
                          </w:p>
                          <w:p w14:paraId="45F47776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项目简介：</w:t>
                            </w:r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该项目是面向外卖配送员的移动端应用，帮助骑手接单、导航取餐、送餐及完成订单管理。应用具备实时订单推送、路线规划、异常上报、收益统计等功能，支持骑手快速响应用户需求并提升配送效率。项目持续优化路径算法、订单分配策略及定位服务，确保高峰期订单流转顺畅，同时提升骑手体验和配送履约率，保障平台即时配送服务的稳定运行</w:t>
                            </w:r>
                          </w:p>
                          <w:p w14:paraId="08946EF5" w14:textId="77777777" w:rsidR="00E5355F" w:rsidRPr="00E5355F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主要职责：</w:t>
                            </w:r>
                          </w:p>
                          <w:p w14:paraId="4171704A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1.负责项目的需求分析及评审，编写测试计划以及用户手册</w:t>
                            </w:r>
                          </w:p>
                          <w:p w14:paraId="37EDA512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2.根据需求编写测试用例，评审用例 ，执行测试用例</w:t>
                            </w:r>
                          </w:p>
                          <w:p w14:paraId="32E26361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3.在</w:t>
                            </w:r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飞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书项目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上面提交 Bug，进行多轮回归测试对Bug 的跟踪直到项目的上线</w:t>
                            </w:r>
                          </w:p>
                          <w:p w14:paraId="320B50CA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4.使用MySQL 数据库对数据进线校验和测试</w:t>
                            </w:r>
                          </w:p>
                          <w:p w14:paraId="772712F9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5.使用 Fiddler 和 F12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抓包定位前后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bug</w:t>
                            </w:r>
                          </w:p>
                          <w:p w14:paraId="310FC023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6.使用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jmeter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和 ap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ifox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做接口测试和性能测试</w:t>
                            </w:r>
                          </w:p>
                          <w:p w14:paraId="444AC4EC" w14:textId="77777777" w:rsidR="00E5355F" w:rsidRPr="00403ED4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7.编写测试报告，对软件质量进行评估，总结此次的测试</w:t>
                            </w:r>
                          </w:p>
                          <w:p w14:paraId="03717325" w14:textId="77777777" w:rsidR="00E5355F" w:rsidRPr="00E5355F" w:rsidRDefault="00E5355F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568C5554" w14:textId="0CF66756" w:rsidR="00CD6D33" w:rsidRPr="00E5355F" w:rsidRDefault="00CD6D33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0B2698E" w14:textId="77777777" w:rsidR="00CD6D33" w:rsidRPr="00177B1A" w:rsidRDefault="00CD6D33" w:rsidP="00E5355F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33703" id="_x0000_s1039" type="#_x0000_t202" style="position:absolute;left:0;text-align:left;margin-left:42pt;margin-top:8.6pt;width:523.15pt;height:780.6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" filled="f" stroked="f">
                <v:textbox>
                  <w:txbxContent>
                    <w:p w14:paraId="75FE65C3" w14:textId="77777777" w:rsidR="00E5355F" w:rsidRPr="00E5355F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主要职责：</w:t>
                      </w:r>
                    </w:p>
                    <w:p w14:paraId="3B92F030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1.负责项目的需求分析及评审，编写测试计划以及用户手册</w:t>
                      </w:r>
                    </w:p>
                    <w:p w14:paraId="0F152F24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2.根据需求编写测试用例，评审用例，执行测试用例</w:t>
                      </w:r>
                    </w:p>
                    <w:p w14:paraId="3ABE396B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3.在</w:t>
                      </w:r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飞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书项目</w:t>
                      </w:r>
                      <w:proofErr w:type="gram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上面提交 Bug，进行多轮回归测试对Bug 的跟踪直到项目的上线</w:t>
                      </w:r>
                    </w:p>
                    <w:p w14:paraId="2EAD8055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4.使用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adb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命令对Android 系统手机日志定位前后端 bug</w:t>
                      </w:r>
                    </w:p>
                    <w:p w14:paraId="51211B23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5.使用 monkey 做闪退测试</w:t>
                      </w:r>
                    </w:p>
                    <w:p w14:paraId="7E1AFAE2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6.使用性能狗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perfdog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做 APP 的性能测试</w:t>
                      </w:r>
                    </w:p>
                    <w:p w14:paraId="6C17A2E4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7.测试各种类型Android 系统机器型号嵌入 APP 后使用功能情况</w:t>
                      </w:r>
                    </w:p>
                    <w:p w14:paraId="61D0E928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8.配合三方进行功能联调</w:t>
                      </w:r>
                    </w:p>
                    <w:p w14:paraId="268D85C4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9.测试</w:t>
                      </w:r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POS机</w:t>
                      </w: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打印小票（各种样式）功能</w:t>
                      </w:r>
                    </w:p>
                    <w:p w14:paraId="1E5168B4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10.编写测试报告、对软件的质量进行评估，总结此次测试</w:t>
                      </w:r>
                    </w:p>
                    <w:p w14:paraId="342A7338" w14:textId="77777777" w:rsidR="00E5355F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61279253" w14:textId="77777777" w:rsidR="00B169D6" w:rsidRDefault="00B169D6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24ABDF90" w14:textId="77777777" w:rsidR="00B169D6" w:rsidRPr="00E5355F" w:rsidRDefault="00B169D6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5B92FD2A" w14:textId="615AA1ED" w:rsidR="00E5355F" w:rsidRPr="00E5355F" w:rsidRDefault="00403ED4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9A106E">
                        <w:rPr>
                          <w:rFonts w:ascii="微软雅黑" w:eastAsia="微软雅黑" w:hAnsi="微软雅黑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25</w:t>
                      </w:r>
                      <w:r w:rsidRPr="009A106E">
                        <w:rPr>
                          <w:rFonts w:ascii="微软雅黑" w:eastAsia="微软雅黑" w:hAnsi="微软雅黑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Pr="009A106E">
                        <w:rPr>
                          <w:rFonts w:ascii="微软雅黑" w:eastAsia="微软雅黑" w:hAnsi="微软雅黑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2026.2</w:t>
                      </w:r>
                      <w:r>
                        <w:rPr>
                          <w:color w:val="374957"/>
                          <w:spacing w:val="1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                                       </w:t>
                      </w:r>
                      <w:r w:rsidR="00E5355F"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JEADA M端 (后台管理系统-WEB）</w:t>
                      </w:r>
                    </w:p>
                    <w:p w14:paraId="31071B96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项目简介：</w:t>
                      </w:r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该项目是为外卖平台内部运营人员提供的后台管理系统，涵盖用户管理、订单管理、商家管理、活动配置、数据查询中心、财务结算，餐品审核，配送管理等功能模块。系统支持实时订单状态追踪、违规监控、个性化营销策略设置等，帮助平台高效管理业务流程。项目持续优化权限管理机制、数据查询性能及活动审批流程，保障在高并发场景下的稳定运行，助力平台精细化运营和业务增长。</w:t>
                      </w:r>
                    </w:p>
                    <w:p w14:paraId="78BA0F79" w14:textId="77777777" w:rsidR="00E5355F" w:rsidRPr="00E5355F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主要职责：</w:t>
                      </w:r>
                    </w:p>
                    <w:p w14:paraId="5FC21B78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1.负责项目的需求分析及评审，编写测试计划以及用户手册</w:t>
                      </w:r>
                    </w:p>
                    <w:p w14:paraId="34A4A99B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2.根据需求编写测试用例，评审用例 ，执行测试用例</w:t>
                      </w:r>
                    </w:p>
                    <w:p w14:paraId="2C0B5F13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3.在</w:t>
                      </w:r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飞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书项目</w:t>
                      </w:r>
                      <w:proofErr w:type="gram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上面提交 Bug，进行多轮回归测试对Bug 的跟踪直到项目的上线</w:t>
                      </w:r>
                    </w:p>
                    <w:p w14:paraId="4B4B257B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4.使用MySQL 数据库对数据进线校验和测试</w:t>
                      </w:r>
                    </w:p>
                    <w:p w14:paraId="1CE9C7C3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5.使用 Fiddler 和 F12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抓包定位前后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bug</w:t>
                      </w:r>
                    </w:p>
                    <w:p w14:paraId="4FA142C7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6.使用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jmeter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和 ap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ifox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做接口测试和性能测试</w:t>
                      </w:r>
                    </w:p>
                    <w:p w14:paraId="788BBC4F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7.编写测试报告，对软件质量进行评估，总结此次的测试</w:t>
                      </w:r>
                    </w:p>
                    <w:p w14:paraId="23C411BF" w14:textId="77777777" w:rsidR="00E5355F" w:rsidRPr="00E5355F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35355735" w14:textId="77777777" w:rsidR="00B169D6" w:rsidRDefault="00B169D6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16A911BE" w14:textId="77777777" w:rsidR="00B169D6" w:rsidRPr="00E5355F" w:rsidRDefault="00B169D6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20FA8607" w14:textId="69145171" w:rsidR="00E5355F" w:rsidRPr="00E5355F" w:rsidRDefault="00D4522D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9A106E">
                        <w:rPr>
                          <w:rFonts w:ascii="微软雅黑" w:eastAsia="微软雅黑" w:hAnsi="微软雅黑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Pr="009A106E">
                        <w:rPr>
                          <w:rFonts w:ascii="微软雅黑" w:eastAsia="微软雅黑" w:hAnsi="微软雅黑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02</w:t>
                      </w:r>
                      <w:r w:rsidRPr="009A106E">
                        <w:rPr>
                          <w:rFonts w:ascii="微软雅黑" w:eastAsia="微软雅黑" w:hAnsi="微软雅黑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202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Pr="009A106E"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napToGrid w:val="0"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="00403ED4">
                        <w:rPr>
                          <w:color w:val="374957"/>
                          <w:spacing w:val="1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                                        </w:t>
                      </w:r>
                      <w:r w:rsidR="00E5355F" w:rsidRPr="00E5355F"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      JEADA D端-骑手端(APP)</w:t>
                      </w:r>
                    </w:p>
                    <w:p w14:paraId="45F47776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项目简介：</w:t>
                      </w:r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该项目是面向外卖配送员的移动端应用，帮助骑手接单、导航取餐、送餐及完成订单管理。应用具备实时订单推送、路线规划、异常上报、收益统计等功能，支持骑手快速响应用户需求并提升配送效率。项目持续优化路径算法、订单分配策略及定位服务，确保高峰期订单流转顺畅，同时提升骑手体验和配送履约率，保障平台即时配送服务的稳定运行</w:t>
                      </w:r>
                    </w:p>
                    <w:p w14:paraId="08946EF5" w14:textId="77777777" w:rsidR="00E5355F" w:rsidRPr="00E5355F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E5355F"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>主要职责：</w:t>
                      </w:r>
                    </w:p>
                    <w:p w14:paraId="4171704A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1.负责项目的需求分析及评审，编写测试计划以及用户手册</w:t>
                      </w:r>
                    </w:p>
                    <w:p w14:paraId="37EDA512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2.根据需求编写测试用例，评审用例 ，执行测试用例</w:t>
                      </w:r>
                    </w:p>
                    <w:p w14:paraId="32E26361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3.在</w:t>
                      </w:r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飞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书项目</w:t>
                      </w:r>
                      <w:proofErr w:type="gram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上面提交 Bug，进行多轮回归测试对Bug 的跟踪直到项目的上线</w:t>
                      </w:r>
                    </w:p>
                    <w:p w14:paraId="320B50CA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4.使用MySQL 数据库对数据进线校验和测试</w:t>
                      </w:r>
                    </w:p>
                    <w:p w14:paraId="772712F9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5.使用 Fiddler 和 F12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抓包定位前后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bug</w:t>
                      </w:r>
                    </w:p>
                    <w:p w14:paraId="310FC023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6.使用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jmeter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和 ap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ifox</w:t>
                      </w:r>
                      <w:proofErr w:type="spellEnd"/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做接口测试和性能测试</w:t>
                      </w:r>
                    </w:p>
                    <w:p w14:paraId="444AC4EC" w14:textId="77777777" w:rsidR="00E5355F" w:rsidRPr="00403ED4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 w:rsidRPr="00403ED4">
                        <w:rPr>
                          <w:rFonts w:ascii="微软雅黑" w:eastAsia="微软雅黑" w:hAnsi="微软雅黑"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7.编写测试报告，对软件质量进行评估，总结此次的测试</w:t>
                      </w:r>
                    </w:p>
                    <w:p w14:paraId="03717325" w14:textId="77777777" w:rsidR="00E5355F" w:rsidRPr="00E5355F" w:rsidRDefault="00E5355F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40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568C5554" w14:textId="0CF66756" w:rsidR="00CD6D33" w:rsidRPr="00E5355F" w:rsidRDefault="00CD6D33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  <w:p w14:paraId="60B2698E" w14:textId="77777777" w:rsidR="00CD6D33" w:rsidRPr="00177B1A" w:rsidRDefault="00CD6D33" w:rsidP="00E5355F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26C5F" w14:textId="12F74141" w:rsidR="00FC23F2" w:rsidRDefault="00FC23F2">
      <w:pPr>
        <w:adjustRightInd w:val="0"/>
        <w:snapToGrid w:val="0"/>
      </w:pPr>
    </w:p>
    <w:p w14:paraId="5657D1E6" w14:textId="74C443FF" w:rsidR="00FC23F2" w:rsidRDefault="00FC23F2">
      <w:pPr>
        <w:adjustRightInd w:val="0"/>
        <w:snapToGrid w:val="0"/>
      </w:pPr>
    </w:p>
    <w:p w14:paraId="141ED180" w14:textId="53B0F4C4" w:rsidR="00FC23F2" w:rsidRDefault="00FC23F2">
      <w:pPr>
        <w:adjustRightInd w:val="0"/>
        <w:snapToGrid w:val="0"/>
      </w:pPr>
    </w:p>
    <w:p w14:paraId="2CEB72A7" w14:textId="77777777" w:rsidR="00FC23F2" w:rsidRDefault="00FC23F2">
      <w:pPr>
        <w:adjustRightInd w:val="0"/>
        <w:snapToGrid w:val="0"/>
      </w:pPr>
    </w:p>
    <w:p w14:paraId="39A85740" w14:textId="77777777" w:rsidR="00FC23F2" w:rsidRDefault="00FC23F2">
      <w:pPr>
        <w:adjustRightInd w:val="0"/>
        <w:snapToGrid w:val="0"/>
      </w:pPr>
    </w:p>
    <w:p w14:paraId="3A8A80E0" w14:textId="77777777" w:rsidR="00FC23F2" w:rsidRDefault="00FC23F2">
      <w:pPr>
        <w:adjustRightInd w:val="0"/>
        <w:snapToGrid w:val="0"/>
      </w:pPr>
    </w:p>
    <w:p w14:paraId="17A4DC8D" w14:textId="77777777" w:rsidR="00FC23F2" w:rsidRDefault="00FC23F2">
      <w:pPr>
        <w:adjustRightInd w:val="0"/>
        <w:snapToGrid w:val="0"/>
      </w:pPr>
    </w:p>
    <w:p w14:paraId="6D0D0DCA" w14:textId="77777777" w:rsidR="00FC23F2" w:rsidRDefault="00FC23F2">
      <w:pPr>
        <w:adjustRightInd w:val="0"/>
        <w:snapToGrid w:val="0"/>
      </w:pPr>
    </w:p>
    <w:p w14:paraId="5A98762C" w14:textId="77777777" w:rsidR="00FC23F2" w:rsidRDefault="00FC23F2">
      <w:pPr>
        <w:adjustRightInd w:val="0"/>
        <w:snapToGrid w:val="0"/>
      </w:pPr>
    </w:p>
    <w:p w14:paraId="1222C4F7" w14:textId="77777777" w:rsidR="00FC23F2" w:rsidRDefault="00FC23F2">
      <w:pPr>
        <w:adjustRightInd w:val="0"/>
        <w:snapToGrid w:val="0"/>
      </w:pPr>
    </w:p>
    <w:p w14:paraId="51B07AA2" w14:textId="77777777" w:rsidR="00E5355F" w:rsidRDefault="00E5355F">
      <w:pPr>
        <w:adjustRightInd w:val="0"/>
        <w:snapToGrid w:val="0"/>
      </w:pPr>
    </w:p>
    <w:p w14:paraId="79AC683E" w14:textId="77777777" w:rsidR="00E5355F" w:rsidRDefault="00E5355F">
      <w:pPr>
        <w:adjustRightInd w:val="0"/>
        <w:snapToGrid w:val="0"/>
      </w:pPr>
    </w:p>
    <w:p w14:paraId="2997246D" w14:textId="77777777" w:rsidR="00E5355F" w:rsidRDefault="00E5355F">
      <w:pPr>
        <w:adjustRightInd w:val="0"/>
        <w:snapToGrid w:val="0"/>
      </w:pPr>
    </w:p>
    <w:p w14:paraId="60BAAAD6" w14:textId="77777777" w:rsidR="00E5355F" w:rsidRDefault="00E5355F">
      <w:pPr>
        <w:adjustRightInd w:val="0"/>
        <w:snapToGrid w:val="0"/>
      </w:pPr>
    </w:p>
    <w:p w14:paraId="3E4554D8" w14:textId="77777777" w:rsidR="00E5355F" w:rsidRDefault="00E5355F">
      <w:pPr>
        <w:adjustRightInd w:val="0"/>
        <w:snapToGrid w:val="0"/>
      </w:pPr>
    </w:p>
    <w:p w14:paraId="6EAB06FE" w14:textId="77777777" w:rsidR="00E5355F" w:rsidRDefault="00E5355F">
      <w:pPr>
        <w:adjustRightInd w:val="0"/>
        <w:snapToGrid w:val="0"/>
      </w:pPr>
    </w:p>
    <w:p w14:paraId="2FA28405" w14:textId="77777777" w:rsidR="00E5355F" w:rsidRDefault="00E5355F">
      <w:pPr>
        <w:adjustRightInd w:val="0"/>
        <w:snapToGrid w:val="0"/>
      </w:pPr>
    </w:p>
    <w:p w14:paraId="520B1581" w14:textId="77777777" w:rsidR="00E5355F" w:rsidRDefault="00E5355F">
      <w:pPr>
        <w:adjustRightInd w:val="0"/>
        <w:snapToGrid w:val="0"/>
      </w:pPr>
    </w:p>
    <w:p w14:paraId="01CF9355" w14:textId="77777777" w:rsidR="00E5355F" w:rsidRDefault="00E5355F">
      <w:pPr>
        <w:adjustRightInd w:val="0"/>
        <w:snapToGrid w:val="0"/>
      </w:pPr>
    </w:p>
    <w:p w14:paraId="12E3EAF3" w14:textId="77777777" w:rsidR="00E5355F" w:rsidRDefault="00E5355F">
      <w:pPr>
        <w:adjustRightInd w:val="0"/>
        <w:snapToGrid w:val="0"/>
      </w:pPr>
    </w:p>
    <w:p w14:paraId="788A982C" w14:textId="77777777" w:rsidR="00E5355F" w:rsidRDefault="00E5355F">
      <w:pPr>
        <w:adjustRightInd w:val="0"/>
        <w:snapToGrid w:val="0"/>
      </w:pPr>
    </w:p>
    <w:p w14:paraId="3A47021D" w14:textId="77777777" w:rsidR="00E5355F" w:rsidRDefault="00E5355F">
      <w:pPr>
        <w:adjustRightInd w:val="0"/>
        <w:snapToGrid w:val="0"/>
      </w:pPr>
    </w:p>
    <w:p w14:paraId="29F57111" w14:textId="77777777" w:rsidR="00E5355F" w:rsidRDefault="00E5355F">
      <w:pPr>
        <w:adjustRightInd w:val="0"/>
        <w:snapToGrid w:val="0"/>
      </w:pPr>
    </w:p>
    <w:p w14:paraId="2A9398AA" w14:textId="77777777" w:rsidR="00E5355F" w:rsidRDefault="00E5355F">
      <w:pPr>
        <w:adjustRightInd w:val="0"/>
        <w:snapToGrid w:val="0"/>
      </w:pPr>
    </w:p>
    <w:p w14:paraId="757C3E40" w14:textId="77777777" w:rsidR="00E5355F" w:rsidRDefault="00E5355F">
      <w:pPr>
        <w:adjustRightInd w:val="0"/>
        <w:snapToGrid w:val="0"/>
      </w:pPr>
    </w:p>
    <w:p w14:paraId="07043D69" w14:textId="77777777" w:rsidR="00E5355F" w:rsidRDefault="00E5355F">
      <w:pPr>
        <w:adjustRightInd w:val="0"/>
        <w:snapToGrid w:val="0"/>
      </w:pPr>
    </w:p>
    <w:p w14:paraId="510297F2" w14:textId="77777777" w:rsidR="00E5355F" w:rsidRDefault="00E5355F">
      <w:pPr>
        <w:adjustRightInd w:val="0"/>
        <w:snapToGrid w:val="0"/>
      </w:pPr>
    </w:p>
    <w:p w14:paraId="73E13523" w14:textId="77777777" w:rsidR="00E5355F" w:rsidRDefault="00E5355F">
      <w:pPr>
        <w:adjustRightInd w:val="0"/>
        <w:snapToGrid w:val="0"/>
      </w:pPr>
    </w:p>
    <w:p w14:paraId="6DD35054" w14:textId="77777777" w:rsidR="00E5355F" w:rsidRDefault="00E5355F">
      <w:pPr>
        <w:adjustRightInd w:val="0"/>
        <w:snapToGrid w:val="0"/>
      </w:pPr>
    </w:p>
    <w:p w14:paraId="285F0475" w14:textId="77777777" w:rsidR="00E5355F" w:rsidRDefault="00E5355F">
      <w:pPr>
        <w:adjustRightInd w:val="0"/>
        <w:snapToGrid w:val="0"/>
      </w:pPr>
    </w:p>
    <w:p w14:paraId="4A9172E9" w14:textId="77777777" w:rsidR="00E5355F" w:rsidRDefault="00E5355F">
      <w:pPr>
        <w:adjustRightInd w:val="0"/>
        <w:snapToGrid w:val="0"/>
      </w:pPr>
    </w:p>
    <w:p w14:paraId="0DE57D1C" w14:textId="77777777" w:rsidR="00E5355F" w:rsidRDefault="00E5355F">
      <w:pPr>
        <w:adjustRightInd w:val="0"/>
        <w:snapToGrid w:val="0"/>
      </w:pPr>
    </w:p>
    <w:p w14:paraId="0D88136B" w14:textId="77777777" w:rsidR="00E5355F" w:rsidRDefault="00E5355F">
      <w:pPr>
        <w:adjustRightInd w:val="0"/>
        <w:snapToGrid w:val="0"/>
      </w:pPr>
    </w:p>
    <w:p w14:paraId="7AC94514" w14:textId="77777777" w:rsidR="00E5355F" w:rsidRDefault="00E5355F">
      <w:pPr>
        <w:adjustRightInd w:val="0"/>
        <w:snapToGrid w:val="0"/>
      </w:pPr>
    </w:p>
    <w:p w14:paraId="4AF73AF5" w14:textId="77777777" w:rsidR="00E5355F" w:rsidRDefault="00E5355F">
      <w:pPr>
        <w:adjustRightInd w:val="0"/>
        <w:snapToGrid w:val="0"/>
      </w:pPr>
    </w:p>
    <w:p w14:paraId="01461595" w14:textId="77777777" w:rsidR="00E5355F" w:rsidRDefault="00E5355F">
      <w:pPr>
        <w:adjustRightInd w:val="0"/>
        <w:snapToGrid w:val="0"/>
      </w:pPr>
    </w:p>
    <w:p w14:paraId="562F3B50" w14:textId="77777777" w:rsidR="00B169D6" w:rsidRDefault="00B169D6">
      <w:pPr>
        <w:adjustRightInd w:val="0"/>
        <w:snapToGrid w:val="0"/>
        <w:rPr>
          <w:rFonts w:hint="eastAsia"/>
        </w:rPr>
      </w:pPr>
    </w:p>
    <w:p w14:paraId="1ADF218B" w14:textId="62E4C7B8" w:rsidR="00E5355F" w:rsidRDefault="00E5355F">
      <w:pPr>
        <w:adjustRightInd w:val="0"/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40AF0B" wp14:editId="21EEA032">
                <wp:simplePos x="0" y="0"/>
                <wp:positionH relativeFrom="margin">
                  <wp:posOffset>457200</wp:posOffset>
                </wp:positionH>
                <wp:positionV relativeFrom="paragraph">
                  <wp:posOffset>198120</wp:posOffset>
                </wp:positionV>
                <wp:extent cx="6644005" cy="10797540"/>
                <wp:effectExtent l="0" t="0" r="0" b="3810"/>
                <wp:wrapNone/>
                <wp:docPr id="1180042111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1079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134AB9" w14:textId="4DC863E6" w:rsidR="00E5355F" w:rsidRPr="00E5355F" w:rsidRDefault="00D4522D" w:rsidP="00E5355F">
                            <w:pPr>
                              <w:pStyle w:val="ac"/>
                              <w:spacing w:before="288" w:line="222" w:lineRule="auto"/>
                              <w:ind w:left="36"/>
                              <w:outlineLvl w:val="0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eastAsia="zh-CN"/>
                              </w:rPr>
                              <w:t>5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eastAsia="zh-CN"/>
                              </w:rPr>
                              <w:t>2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5</w:t>
                            </w:r>
                            <w:r w:rsidR="00403ED4">
                              <w:rPr>
                                <w:color w:val="374957"/>
                                <w:spacing w:val="1"/>
                                <w:lang w:eastAsia="zh-CN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                                      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</w:t>
                            </w:r>
                            <w:r w:rsid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JEADA S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端 (站点调度管理后台) </w:t>
                            </w:r>
                          </w:p>
                          <w:p w14:paraId="1D26769F" w14:textId="77777777" w:rsidR="00E5355F" w:rsidRPr="00E5355F" w:rsidRDefault="00E5355F" w:rsidP="00E5355F">
                            <w:pPr>
                              <w:pStyle w:val="ac"/>
                              <w:spacing w:before="62" w:line="230" w:lineRule="auto"/>
                              <w:ind w:left="14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项目简介：</w:t>
                            </w:r>
                            <w:r w:rsidRP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该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是为外卖平台打造的智能调度系统，主要用于分配订单至各配送站点，并调度骑手进行取餐、送餐。系统基于实时位置、订单优先级、骑手状态等数据，采用智能算法优化订单分配策略和配送路线，确保订单在最优时间内履约。项目涵盖订单派发、骑手调度、异常订单处理、运力监控等功能模块，同时支持高峰期动态调整策略，保障在复杂业务场景下的稳定运行，提升配送效率与用户满意度。</w:t>
                            </w:r>
                          </w:p>
                          <w:p w14:paraId="67A17C50" w14:textId="77777777" w:rsidR="00E5355F" w:rsidRPr="00E5355F" w:rsidRDefault="00E5355F" w:rsidP="00E5355F">
                            <w:pPr>
                              <w:pStyle w:val="ac"/>
                              <w:spacing w:before="141" w:line="230" w:lineRule="auto"/>
                              <w:ind w:left="8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主要职责：</w:t>
                            </w:r>
                          </w:p>
                          <w:p w14:paraId="392AFF00" w14:textId="77777777" w:rsidR="00E5355F" w:rsidRPr="00403ED4" w:rsidRDefault="00E5355F" w:rsidP="00E5355F">
                            <w:pPr>
                              <w:pStyle w:val="ac"/>
                              <w:spacing w:before="140" w:line="222" w:lineRule="auto"/>
                              <w:ind w:left="1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1.负责项目的需求分析及评审，编写测试计划以及用户手册</w:t>
                            </w:r>
                          </w:p>
                          <w:p w14:paraId="41857918" w14:textId="77777777" w:rsidR="00E5355F" w:rsidRPr="00403ED4" w:rsidRDefault="00E5355F" w:rsidP="00E5355F">
                            <w:pPr>
                              <w:pStyle w:val="ac"/>
                              <w:spacing w:before="148" w:line="222" w:lineRule="auto"/>
                              <w:ind w:left="3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2.根据需求编写测试用例，评审用例 ，执行测试用例</w:t>
                            </w:r>
                          </w:p>
                          <w:p w14:paraId="38835C3F" w14:textId="77777777" w:rsidR="00E5355F" w:rsidRPr="00403ED4" w:rsidRDefault="00E5355F" w:rsidP="00E5355F">
                            <w:pPr>
                              <w:pStyle w:val="ac"/>
                              <w:spacing w:before="148" w:line="222" w:lineRule="auto"/>
                              <w:ind w:left="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3.在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飞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书项目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上面提交 Bug，进行多轮回归测试对Bug 的跟踪直到项目的上线</w:t>
                            </w:r>
                          </w:p>
                          <w:p w14:paraId="22769E27" w14:textId="77777777" w:rsidR="00E5355F" w:rsidRPr="00403ED4" w:rsidRDefault="00E5355F" w:rsidP="00E5355F">
                            <w:pPr>
                              <w:pStyle w:val="ac"/>
                              <w:spacing w:before="148" w:line="227" w:lineRule="auto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4.使用MySQL 数据库对数据进线校验和测试</w:t>
                            </w:r>
                          </w:p>
                          <w:p w14:paraId="3B9DF9A9" w14:textId="77777777" w:rsidR="00E5355F" w:rsidRPr="00403ED4" w:rsidRDefault="00E5355F" w:rsidP="00E5355F">
                            <w:pPr>
                              <w:pStyle w:val="ac"/>
                              <w:spacing w:before="143" w:line="227" w:lineRule="auto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5.使用 Fiddler 和 F12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抓包定位前后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bug</w:t>
                            </w:r>
                          </w:p>
                          <w:p w14:paraId="367FAAC7" w14:textId="77777777" w:rsidR="00E5355F" w:rsidRPr="00403ED4" w:rsidRDefault="00E5355F" w:rsidP="00E5355F">
                            <w:pPr>
                              <w:pStyle w:val="ac"/>
                              <w:spacing w:before="143" w:line="227" w:lineRule="auto"/>
                              <w:ind w:left="4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6.使用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jmeter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和 ap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ifox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做接口测试和性能测试</w:t>
                            </w:r>
                          </w:p>
                          <w:p w14:paraId="5AC75AB9" w14:textId="77777777" w:rsidR="00E5355F" w:rsidRPr="00403ED4" w:rsidRDefault="00E5355F" w:rsidP="00E5355F">
                            <w:pPr>
                              <w:pStyle w:val="ac"/>
                              <w:spacing w:before="143" w:line="222" w:lineRule="auto"/>
                              <w:ind w:left="6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7.编写测试报告，对软件质量进行评估，总结此次的测试</w:t>
                            </w:r>
                          </w:p>
                          <w:p w14:paraId="1CD9FDE4" w14:textId="77777777" w:rsidR="00E5355F" w:rsidRPr="00E5355F" w:rsidRDefault="00E5355F" w:rsidP="00E5355F">
                            <w:pPr>
                              <w:pStyle w:val="ac"/>
                              <w:spacing w:before="143" w:line="22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71EDCDBF" w14:textId="586D0B48" w:rsidR="00E5355F" w:rsidRPr="00E5355F" w:rsidRDefault="00403ED4" w:rsidP="00E5355F">
                            <w:pPr>
                              <w:pStyle w:val="ac"/>
                              <w:spacing w:before="288" w:line="219" w:lineRule="auto"/>
                              <w:ind w:left="4"/>
                              <w:outlineLvl w:val="0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</w:t>
                            </w:r>
                            <w:r w:rsidR="00D4522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eastAsia="zh-CN"/>
                              </w:rPr>
                              <w:t>4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7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202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5.1</w:t>
                            </w:r>
                            <w:r>
                              <w:rPr>
                                <w:color w:val="374957"/>
                                <w:spacing w:val="1"/>
                                <w:lang w:eastAsia="zh-CN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                                  </w:t>
                            </w:r>
                            <w:r w:rsid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</w:t>
                            </w:r>
                            <w:proofErr w:type="gramStart"/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优时通</w:t>
                            </w:r>
                            <w:proofErr w:type="gramEnd"/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购物 web 端和 app 端</w:t>
                            </w:r>
                          </w:p>
                          <w:p w14:paraId="4AFB01E3" w14:textId="77777777" w:rsidR="00E5355F" w:rsidRPr="00403ED4" w:rsidRDefault="00E5355F" w:rsidP="00E5355F">
                            <w:pPr>
                              <w:pStyle w:val="ac"/>
                              <w:spacing w:before="200" w:line="366" w:lineRule="auto"/>
                              <w:ind w:left="4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项目简介：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优时通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是一款针对母婴用品购物的平台，有 app 端和 web 端，用户可以找到各种商品好物，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有拼团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、补贴、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满减等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活动。</w:t>
                            </w:r>
                          </w:p>
                          <w:p w14:paraId="1A8431B7" w14:textId="77777777" w:rsidR="00E5355F" w:rsidRPr="00E5355F" w:rsidRDefault="00E5355F" w:rsidP="00E5355F">
                            <w:pPr>
                              <w:pStyle w:val="ac"/>
                              <w:spacing w:before="1" w:line="229" w:lineRule="auto"/>
                              <w:ind w:left="8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主要职责：</w:t>
                            </w:r>
                          </w:p>
                          <w:p w14:paraId="5C74018F" w14:textId="77777777" w:rsidR="00E5355F" w:rsidRPr="00403ED4" w:rsidRDefault="00E5355F" w:rsidP="00E5355F">
                            <w:pPr>
                              <w:pStyle w:val="ac"/>
                              <w:spacing w:before="140" w:line="222" w:lineRule="auto"/>
                              <w:ind w:left="1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1. 负责项目的需求分析及评审，编写测试计划以及用户手册</w:t>
                            </w:r>
                          </w:p>
                          <w:p w14:paraId="696CC11C" w14:textId="77777777" w:rsidR="00E5355F" w:rsidRPr="00403ED4" w:rsidRDefault="00E5355F" w:rsidP="00E5355F">
                            <w:pPr>
                              <w:pStyle w:val="ac"/>
                              <w:spacing w:before="151" w:line="222" w:lineRule="auto"/>
                              <w:ind w:left="3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 根据需求编写测试用例，评审用例 ，执行测试用例</w:t>
                            </w:r>
                          </w:p>
                          <w:p w14:paraId="0C393A2C" w14:textId="77777777" w:rsidR="00E5355F" w:rsidRPr="00403ED4" w:rsidRDefault="00E5355F" w:rsidP="00E5355F">
                            <w:pPr>
                              <w:pStyle w:val="ac"/>
                              <w:spacing w:before="148" w:line="222" w:lineRule="auto"/>
                              <w:ind w:left="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3.使用 JMeter 进行登录、购物车、收货地址、提交订单、修改信息等性能测试，接口测试</w:t>
                            </w:r>
                          </w:p>
                          <w:p w14:paraId="0A796C26" w14:textId="77777777" w:rsidR="00E5355F" w:rsidRPr="00403ED4" w:rsidRDefault="00E5355F" w:rsidP="00E5355F">
                            <w:pPr>
                              <w:pStyle w:val="ac"/>
                              <w:spacing w:before="148" w:line="222" w:lineRule="auto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4.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在禅道上面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提交 Bug，进行多轮回归测试对Bug 的跟踪直到项目的上线</w:t>
                            </w:r>
                          </w:p>
                          <w:p w14:paraId="6F36B030" w14:textId="77777777" w:rsidR="00E5355F" w:rsidRPr="00403ED4" w:rsidRDefault="00E5355F" w:rsidP="00E5355F">
                            <w:pPr>
                              <w:pStyle w:val="ac"/>
                              <w:spacing w:before="149" w:line="227" w:lineRule="auto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5.使用 Fiddler 和 F12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抓包定位前后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bug</w:t>
                            </w:r>
                          </w:p>
                          <w:p w14:paraId="20121F18" w14:textId="77777777" w:rsidR="00E5355F" w:rsidRPr="00403ED4" w:rsidRDefault="00E5355F" w:rsidP="00E5355F">
                            <w:pPr>
                              <w:pStyle w:val="ac"/>
                              <w:spacing w:before="143" w:line="230" w:lineRule="auto"/>
                              <w:ind w:left="4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6.分别测试Android 和IOS 两种系统上面的 APP 功能和 web 端的兼容性测试</w:t>
                            </w:r>
                          </w:p>
                          <w:p w14:paraId="723FA6B8" w14:textId="77777777" w:rsidR="00E5355F" w:rsidRPr="00403ED4" w:rsidRDefault="00E5355F" w:rsidP="00E5355F">
                            <w:pPr>
                              <w:pStyle w:val="ac"/>
                              <w:spacing w:before="140" w:line="227" w:lineRule="auto"/>
                              <w:ind w:left="6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7. 使用MySQL 数据库对数据进线校验和测试</w:t>
                            </w:r>
                          </w:p>
                          <w:p w14:paraId="0EEBDA3B" w14:textId="77777777" w:rsidR="00E5355F" w:rsidRPr="00403ED4" w:rsidRDefault="00E5355F" w:rsidP="00E5355F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8.使用Charles 模拟网络延迟， 网络中断， 网络超时三种网络情况来测试客户端的反应</w:t>
                            </w:r>
                          </w:p>
                          <w:p w14:paraId="091FC6CE" w14:textId="77777777" w:rsidR="00E5355F" w:rsidRPr="00403ED4" w:rsidRDefault="00E5355F" w:rsidP="00403ED4">
                            <w:pPr>
                              <w:pStyle w:val="ac"/>
                              <w:spacing w:before="148" w:line="228" w:lineRule="auto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9.使用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adb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命令获取日志来进行定位问题</w:t>
                            </w:r>
                          </w:p>
                          <w:p w14:paraId="231A773F" w14:textId="77777777" w:rsidR="00E5355F" w:rsidRPr="00403ED4" w:rsidRDefault="00E5355F" w:rsidP="00E5355F">
                            <w:pPr>
                              <w:pStyle w:val="ac"/>
                              <w:spacing w:before="143" w:line="227" w:lineRule="auto"/>
                              <w:ind w:left="1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10.使用 monkey 做 app 端闪退测试</w:t>
                            </w:r>
                          </w:p>
                          <w:p w14:paraId="495D7E62" w14:textId="77777777" w:rsidR="00E5355F" w:rsidRPr="00403ED4" w:rsidRDefault="00E5355F" w:rsidP="00E5355F">
                            <w:pPr>
                              <w:pStyle w:val="ac"/>
                              <w:spacing w:before="143" w:line="222" w:lineRule="auto"/>
                              <w:ind w:left="1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11.编写测试报告，对软件质量进行评估，总结此次的测试</w:t>
                            </w:r>
                          </w:p>
                          <w:p w14:paraId="22C64EEB" w14:textId="77777777" w:rsidR="00E5355F" w:rsidRPr="00E5355F" w:rsidRDefault="00E5355F" w:rsidP="00E5355F">
                            <w:pPr>
                              <w:pStyle w:val="ac"/>
                              <w:spacing w:before="143" w:line="222" w:lineRule="auto"/>
                              <w:ind w:left="15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2CCE54A1" w14:textId="1F84167D" w:rsidR="00E5355F" w:rsidRPr="00E5355F" w:rsidRDefault="00403ED4" w:rsidP="00E5355F">
                            <w:pPr>
                              <w:pStyle w:val="ac"/>
                              <w:spacing w:before="290" w:line="222" w:lineRule="auto"/>
                              <w:ind w:left="4"/>
                              <w:outlineLvl w:val="0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eastAsia="zh-CN"/>
                              </w:rPr>
                              <w:t>2</w:t>
                            </w:r>
                            <w:r w:rsidR="00D4522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eastAsia="zh-CN"/>
                              </w:rPr>
                              <w:t>3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 w:rsidR="00D4522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eastAsia="zh-CN"/>
                              </w:rPr>
                              <w:t>12</w:t>
                            </w:r>
                            <w:r w:rsidRPr="009A106E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-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202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4</w:t>
                            </w:r>
                            <w:r w:rsidRPr="009A106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.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napToGrid/>
                                <w:color w:val="323E4F"/>
                                <w:kern w:val="24"/>
                                <w:sz w:val="21"/>
                                <w:szCs w:val="20"/>
                                <w:lang w:eastAsia="zh-CN"/>
                              </w:rPr>
                              <w:t>7</w:t>
                            </w:r>
                            <w:r>
                              <w:rPr>
                                <w:color w:val="374957"/>
                                <w:spacing w:val="1"/>
                                <w:lang w:eastAsia="zh-CN"/>
                              </w:rPr>
                              <w:t xml:space="preserve">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                                        </w:t>
                            </w:r>
                            <w:r w:rsidR="00E5355F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</w:t>
                            </w:r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proofErr w:type="gramStart"/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优时通</w:t>
                            </w:r>
                            <w:proofErr w:type="gramEnd"/>
                            <w:r w:rsidR="00E5355F" w:rsidRPr="00E5355F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购物平台后台管理系统</w:t>
                            </w:r>
                          </w:p>
                          <w:p w14:paraId="524B0FAC" w14:textId="3901B5ED" w:rsidR="00E5355F" w:rsidRPr="0066431A" w:rsidRDefault="00E5355F" w:rsidP="0066431A">
                            <w:pPr>
                              <w:pStyle w:val="ac"/>
                              <w:spacing w:before="193" w:line="363" w:lineRule="auto"/>
                              <w:ind w:right="1372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0AF0B" id="_x0000_s1040" type="#_x0000_t202" style="position:absolute;left:0;text-align:left;margin-left:36pt;margin-top:15.6pt;width:523.15pt;height:850.2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" filled="f" stroked="f">
                <v:textbox>
                  <w:txbxContent>
                    <w:p w14:paraId="36134AB9" w14:textId="4DC863E6" w:rsidR="00E5355F" w:rsidRPr="00E5355F" w:rsidRDefault="00D4522D" w:rsidP="00E5355F">
                      <w:pPr>
                        <w:pStyle w:val="ac"/>
                        <w:spacing w:before="288" w:line="222" w:lineRule="auto"/>
                        <w:ind w:left="36"/>
                        <w:outlineLvl w:val="0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lang w:eastAsia="zh-CN"/>
                        </w:rPr>
                        <w:t>5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lang w:eastAsia="zh-CN"/>
                        </w:rPr>
                        <w:t>2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202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5</w:t>
                      </w:r>
                      <w:r w:rsidR="00403ED4">
                        <w:rPr>
                          <w:color w:val="374957"/>
                          <w:spacing w:val="1"/>
                          <w:lang w:eastAsia="zh-CN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                                       </w:t>
                      </w:r>
                      <w:r w:rsidR="00E5355F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</w:t>
                      </w:r>
                      <w:r w:rsid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</w:t>
                      </w:r>
                      <w:r w:rsidR="00E5355F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JEADA S</w:t>
                      </w:r>
                      <w:r w:rsidR="00E5355F"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端 (站点调度管理后台) </w:t>
                      </w:r>
                    </w:p>
                    <w:p w14:paraId="1D26769F" w14:textId="77777777" w:rsidR="00E5355F" w:rsidRPr="00E5355F" w:rsidRDefault="00E5355F" w:rsidP="00E5355F">
                      <w:pPr>
                        <w:pStyle w:val="ac"/>
                        <w:spacing w:before="62" w:line="230" w:lineRule="auto"/>
                        <w:ind w:left="14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项目简介：</w:t>
                      </w:r>
                      <w:r w:rsidRP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该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是为外卖平台打造的智能调度系统，主要用于分配订单至各配送站点，并调度骑手进行取餐、送餐。系统基于实时位置、订单优先级、骑手状态等数据，采用智能算法优化订单分配策略和配送路线，确保订单在最优时间内履约。项目涵盖订单派发、骑手调度、异常订单处理、运力监控等功能模块，同时支持高峰期动态调整策略，保障在复杂业务场景下的稳定运行，提升配送效率与用户满意度。</w:t>
                      </w:r>
                    </w:p>
                    <w:p w14:paraId="67A17C50" w14:textId="77777777" w:rsidR="00E5355F" w:rsidRPr="00E5355F" w:rsidRDefault="00E5355F" w:rsidP="00E5355F">
                      <w:pPr>
                        <w:pStyle w:val="ac"/>
                        <w:spacing w:before="141" w:line="230" w:lineRule="auto"/>
                        <w:ind w:left="8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主要职责：</w:t>
                      </w:r>
                    </w:p>
                    <w:p w14:paraId="392AFF00" w14:textId="77777777" w:rsidR="00E5355F" w:rsidRPr="00403ED4" w:rsidRDefault="00E5355F" w:rsidP="00E5355F">
                      <w:pPr>
                        <w:pStyle w:val="ac"/>
                        <w:spacing w:before="140" w:line="222" w:lineRule="auto"/>
                        <w:ind w:left="1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1.负责项目的需求分析及评审，编写测试计划以及用户手册</w:t>
                      </w:r>
                    </w:p>
                    <w:p w14:paraId="41857918" w14:textId="77777777" w:rsidR="00E5355F" w:rsidRPr="00403ED4" w:rsidRDefault="00E5355F" w:rsidP="00E5355F">
                      <w:pPr>
                        <w:pStyle w:val="ac"/>
                        <w:spacing w:before="148" w:line="222" w:lineRule="auto"/>
                        <w:ind w:left="3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2.根据需求编写测试用例，评审用例 ，执行测试用例</w:t>
                      </w:r>
                    </w:p>
                    <w:p w14:paraId="38835C3F" w14:textId="77777777" w:rsidR="00E5355F" w:rsidRPr="00403ED4" w:rsidRDefault="00E5355F" w:rsidP="00E5355F">
                      <w:pPr>
                        <w:pStyle w:val="ac"/>
                        <w:spacing w:before="148" w:line="222" w:lineRule="auto"/>
                        <w:ind w:left="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3.在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飞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书项目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上面提交 Bug，进行多轮回归测试对Bug 的跟踪直到项目的上线</w:t>
                      </w:r>
                    </w:p>
                    <w:p w14:paraId="22769E27" w14:textId="77777777" w:rsidR="00E5355F" w:rsidRPr="00403ED4" w:rsidRDefault="00E5355F" w:rsidP="00E5355F">
                      <w:pPr>
                        <w:pStyle w:val="ac"/>
                        <w:spacing w:before="148" w:line="227" w:lineRule="auto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4.使用MySQL 数据库对数据进线校验和测试</w:t>
                      </w:r>
                    </w:p>
                    <w:p w14:paraId="3B9DF9A9" w14:textId="77777777" w:rsidR="00E5355F" w:rsidRPr="00403ED4" w:rsidRDefault="00E5355F" w:rsidP="00E5355F">
                      <w:pPr>
                        <w:pStyle w:val="ac"/>
                        <w:spacing w:before="143" w:line="227" w:lineRule="auto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5.使用 Fiddler 和 F12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抓包定位前后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bug</w:t>
                      </w:r>
                    </w:p>
                    <w:p w14:paraId="367FAAC7" w14:textId="77777777" w:rsidR="00E5355F" w:rsidRPr="00403ED4" w:rsidRDefault="00E5355F" w:rsidP="00E5355F">
                      <w:pPr>
                        <w:pStyle w:val="ac"/>
                        <w:spacing w:before="143" w:line="227" w:lineRule="auto"/>
                        <w:ind w:left="4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6.使用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jmeter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和 ap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ifox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做接口测试和性能测试</w:t>
                      </w:r>
                    </w:p>
                    <w:p w14:paraId="5AC75AB9" w14:textId="77777777" w:rsidR="00E5355F" w:rsidRPr="00403ED4" w:rsidRDefault="00E5355F" w:rsidP="00E5355F">
                      <w:pPr>
                        <w:pStyle w:val="ac"/>
                        <w:spacing w:before="143" w:line="222" w:lineRule="auto"/>
                        <w:ind w:left="6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7.编写测试报告，对软件质量进行评估，总结此次的测试</w:t>
                      </w:r>
                    </w:p>
                    <w:p w14:paraId="1CD9FDE4" w14:textId="77777777" w:rsidR="00E5355F" w:rsidRPr="00E5355F" w:rsidRDefault="00E5355F" w:rsidP="00E5355F">
                      <w:pPr>
                        <w:pStyle w:val="ac"/>
                        <w:spacing w:before="143" w:line="222" w:lineRule="auto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</w:p>
                    <w:p w14:paraId="71EDCDBF" w14:textId="586D0B48" w:rsidR="00E5355F" w:rsidRPr="00E5355F" w:rsidRDefault="00403ED4" w:rsidP="00E5355F">
                      <w:pPr>
                        <w:pStyle w:val="ac"/>
                        <w:spacing w:before="288" w:line="219" w:lineRule="auto"/>
                        <w:ind w:left="4"/>
                        <w:outlineLvl w:val="0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</w:t>
                      </w:r>
                      <w:r w:rsidR="00D4522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lang w:eastAsia="zh-CN"/>
                        </w:rPr>
                        <w:t>4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7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202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5.1</w:t>
                      </w:r>
                      <w:r>
                        <w:rPr>
                          <w:color w:val="374957"/>
                          <w:spacing w:val="1"/>
                          <w:lang w:eastAsia="zh-CN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                                  </w:t>
                      </w:r>
                      <w:r w:rsid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</w:t>
                      </w:r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</w:t>
                      </w:r>
                      <w:proofErr w:type="gramStart"/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优时通</w:t>
                      </w:r>
                      <w:proofErr w:type="gramEnd"/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购物 web 端和 app 端</w:t>
                      </w:r>
                    </w:p>
                    <w:p w14:paraId="4AFB01E3" w14:textId="77777777" w:rsidR="00E5355F" w:rsidRPr="00403ED4" w:rsidRDefault="00E5355F" w:rsidP="00E5355F">
                      <w:pPr>
                        <w:pStyle w:val="ac"/>
                        <w:spacing w:before="200" w:line="366" w:lineRule="auto"/>
                        <w:ind w:left="4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项目简介：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优时通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是一款针对母婴用品购物的平台，有 app 端和 web 端，用户可以找到各种商品好物，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有拼团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、补贴、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满减等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活动。</w:t>
                      </w:r>
                    </w:p>
                    <w:p w14:paraId="1A8431B7" w14:textId="77777777" w:rsidR="00E5355F" w:rsidRPr="00E5355F" w:rsidRDefault="00E5355F" w:rsidP="00E5355F">
                      <w:pPr>
                        <w:pStyle w:val="ac"/>
                        <w:spacing w:before="1" w:line="229" w:lineRule="auto"/>
                        <w:ind w:left="8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主要职责：</w:t>
                      </w:r>
                    </w:p>
                    <w:p w14:paraId="5C74018F" w14:textId="77777777" w:rsidR="00E5355F" w:rsidRPr="00403ED4" w:rsidRDefault="00E5355F" w:rsidP="00E5355F">
                      <w:pPr>
                        <w:pStyle w:val="ac"/>
                        <w:spacing w:before="140" w:line="222" w:lineRule="auto"/>
                        <w:ind w:left="1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1. 负责项目的需求分析及评审，编写测试计划以及用户手册</w:t>
                      </w:r>
                    </w:p>
                    <w:p w14:paraId="696CC11C" w14:textId="77777777" w:rsidR="00E5355F" w:rsidRPr="00403ED4" w:rsidRDefault="00E5355F" w:rsidP="00E5355F">
                      <w:pPr>
                        <w:pStyle w:val="ac"/>
                        <w:spacing w:before="151" w:line="222" w:lineRule="auto"/>
                        <w:ind w:left="3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 根据需求编写测试用例，评审用例 ，执行测试用例</w:t>
                      </w:r>
                    </w:p>
                    <w:p w14:paraId="0C393A2C" w14:textId="77777777" w:rsidR="00E5355F" w:rsidRPr="00403ED4" w:rsidRDefault="00E5355F" w:rsidP="00E5355F">
                      <w:pPr>
                        <w:pStyle w:val="ac"/>
                        <w:spacing w:before="148" w:line="222" w:lineRule="auto"/>
                        <w:ind w:left="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3.使用 JMeter 进行登录、购物车、收货地址、提交订单、修改信息等性能测试，接口测试</w:t>
                      </w:r>
                    </w:p>
                    <w:p w14:paraId="0A796C26" w14:textId="77777777" w:rsidR="00E5355F" w:rsidRPr="00403ED4" w:rsidRDefault="00E5355F" w:rsidP="00E5355F">
                      <w:pPr>
                        <w:pStyle w:val="ac"/>
                        <w:spacing w:before="148" w:line="222" w:lineRule="auto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4.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在禅道上面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提交 Bug，进行多轮回归测试对Bug 的跟踪直到项目的上线</w:t>
                      </w:r>
                    </w:p>
                    <w:p w14:paraId="6F36B030" w14:textId="77777777" w:rsidR="00E5355F" w:rsidRPr="00403ED4" w:rsidRDefault="00E5355F" w:rsidP="00E5355F">
                      <w:pPr>
                        <w:pStyle w:val="ac"/>
                        <w:spacing w:before="149" w:line="227" w:lineRule="auto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5.使用 Fiddler 和 F12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抓包定位前后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bug</w:t>
                      </w:r>
                    </w:p>
                    <w:p w14:paraId="20121F18" w14:textId="77777777" w:rsidR="00E5355F" w:rsidRPr="00403ED4" w:rsidRDefault="00E5355F" w:rsidP="00E5355F">
                      <w:pPr>
                        <w:pStyle w:val="ac"/>
                        <w:spacing w:before="143" w:line="230" w:lineRule="auto"/>
                        <w:ind w:left="4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6.分别测试Android 和IOS 两种系统上面的 APP 功能和 web 端的兼容性测试</w:t>
                      </w:r>
                    </w:p>
                    <w:p w14:paraId="723FA6B8" w14:textId="77777777" w:rsidR="00E5355F" w:rsidRPr="00403ED4" w:rsidRDefault="00E5355F" w:rsidP="00E5355F">
                      <w:pPr>
                        <w:pStyle w:val="ac"/>
                        <w:spacing w:before="140" w:line="227" w:lineRule="auto"/>
                        <w:ind w:left="6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7. 使用MySQL 数据库对数据进线校验和测试</w:t>
                      </w:r>
                    </w:p>
                    <w:p w14:paraId="0EEBDA3B" w14:textId="77777777" w:rsidR="00E5355F" w:rsidRPr="00403ED4" w:rsidRDefault="00E5355F" w:rsidP="00E5355F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8.使用Charles 模拟网络延迟， 网络中断， 网络超时三种网络情况来测试客户端的反应</w:t>
                      </w:r>
                    </w:p>
                    <w:p w14:paraId="091FC6CE" w14:textId="77777777" w:rsidR="00E5355F" w:rsidRPr="00403ED4" w:rsidRDefault="00E5355F" w:rsidP="00403ED4">
                      <w:pPr>
                        <w:pStyle w:val="ac"/>
                        <w:spacing w:before="148" w:line="228" w:lineRule="auto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9.使用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adb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命令获取日志来进行定位问题</w:t>
                      </w:r>
                    </w:p>
                    <w:p w14:paraId="231A773F" w14:textId="77777777" w:rsidR="00E5355F" w:rsidRPr="00403ED4" w:rsidRDefault="00E5355F" w:rsidP="00E5355F">
                      <w:pPr>
                        <w:pStyle w:val="ac"/>
                        <w:spacing w:before="143" w:line="227" w:lineRule="auto"/>
                        <w:ind w:left="1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10.使用 monkey 做 app 端闪退测试</w:t>
                      </w:r>
                    </w:p>
                    <w:p w14:paraId="495D7E62" w14:textId="77777777" w:rsidR="00E5355F" w:rsidRPr="00403ED4" w:rsidRDefault="00E5355F" w:rsidP="00E5355F">
                      <w:pPr>
                        <w:pStyle w:val="ac"/>
                        <w:spacing w:before="143" w:line="222" w:lineRule="auto"/>
                        <w:ind w:left="1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11.编写测试报告，对软件质量进行评估，总结此次的测试</w:t>
                      </w:r>
                    </w:p>
                    <w:p w14:paraId="22C64EEB" w14:textId="77777777" w:rsidR="00E5355F" w:rsidRPr="00E5355F" w:rsidRDefault="00E5355F" w:rsidP="00E5355F">
                      <w:pPr>
                        <w:pStyle w:val="ac"/>
                        <w:spacing w:before="143" w:line="222" w:lineRule="auto"/>
                        <w:ind w:left="15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</w:p>
                    <w:p w14:paraId="2CCE54A1" w14:textId="1F84167D" w:rsidR="00E5355F" w:rsidRPr="00E5355F" w:rsidRDefault="00403ED4" w:rsidP="00E5355F">
                      <w:pPr>
                        <w:pStyle w:val="ac"/>
                        <w:spacing w:before="290" w:line="222" w:lineRule="auto"/>
                        <w:ind w:left="4"/>
                        <w:outlineLvl w:val="0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lang w:eastAsia="zh-CN"/>
                        </w:rPr>
                        <w:t>2</w:t>
                      </w:r>
                      <w:r w:rsidR="00D4522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lang w:eastAsia="zh-CN"/>
                        </w:rPr>
                        <w:t>3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 w:rsidR="00D4522D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  <w:lang w:eastAsia="zh-CN"/>
                        </w:rPr>
                        <w:t>12</w:t>
                      </w:r>
                      <w:r w:rsidRPr="009A106E">
                        <w:rPr>
                          <w:rFonts w:ascii="微软雅黑" w:eastAsia="微软雅黑" w:hAnsi="微软雅黑" w:cs="Times New Roman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-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202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4</w:t>
                      </w:r>
                      <w:r w:rsidRPr="009A106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.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napToGrid/>
                          <w:color w:val="323E4F"/>
                          <w:kern w:val="24"/>
                          <w:sz w:val="21"/>
                          <w:szCs w:val="20"/>
                          <w:lang w:eastAsia="zh-CN"/>
                        </w:rPr>
                        <w:t>7</w:t>
                      </w:r>
                      <w:r>
                        <w:rPr>
                          <w:color w:val="374957"/>
                          <w:spacing w:val="1"/>
                          <w:lang w:eastAsia="zh-CN"/>
                        </w:rPr>
                        <w:t xml:space="preserve"> </w:t>
                      </w:r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                                        </w:t>
                      </w:r>
                      <w:r w:rsidR="00E5355F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</w:t>
                      </w:r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proofErr w:type="gramStart"/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优时通</w:t>
                      </w:r>
                      <w:proofErr w:type="gramEnd"/>
                      <w:r w:rsidR="00E5355F" w:rsidRPr="00E5355F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购物平台后台管理系统</w:t>
                      </w:r>
                    </w:p>
                    <w:p w14:paraId="524B0FAC" w14:textId="3901B5ED" w:rsidR="00E5355F" w:rsidRPr="0066431A" w:rsidRDefault="00E5355F" w:rsidP="0066431A">
                      <w:pPr>
                        <w:pStyle w:val="ac"/>
                        <w:spacing w:before="193" w:line="363" w:lineRule="auto"/>
                        <w:ind w:right="1372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67AE8E" w14:textId="6BF64C94" w:rsidR="00E5355F" w:rsidRDefault="00E5355F">
      <w:pPr>
        <w:adjustRightInd w:val="0"/>
        <w:snapToGrid w:val="0"/>
      </w:pPr>
    </w:p>
    <w:p w14:paraId="15F33A83" w14:textId="7E8C6E7D" w:rsidR="00E5355F" w:rsidRDefault="00E5355F">
      <w:pPr>
        <w:adjustRightInd w:val="0"/>
        <w:snapToGrid w:val="0"/>
      </w:pPr>
    </w:p>
    <w:p w14:paraId="5955E4E5" w14:textId="11E43F24" w:rsidR="00E5355F" w:rsidRDefault="00E5355F">
      <w:pPr>
        <w:adjustRightInd w:val="0"/>
        <w:snapToGrid w:val="0"/>
      </w:pPr>
    </w:p>
    <w:p w14:paraId="260E9F4E" w14:textId="6577E6FB" w:rsidR="00E5355F" w:rsidRDefault="00E5355F">
      <w:pPr>
        <w:adjustRightInd w:val="0"/>
        <w:snapToGrid w:val="0"/>
      </w:pPr>
    </w:p>
    <w:p w14:paraId="603E83BB" w14:textId="0718D55F" w:rsidR="00E5355F" w:rsidRDefault="00E5355F">
      <w:pPr>
        <w:adjustRightInd w:val="0"/>
        <w:snapToGrid w:val="0"/>
      </w:pPr>
    </w:p>
    <w:p w14:paraId="0344A96D" w14:textId="71112BB3" w:rsidR="00E5355F" w:rsidRDefault="00E5355F">
      <w:pPr>
        <w:adjustRightInd w:val="0"/>
        <w:snapToGrid w:val="0"/>
      </w:pPr>
    </w:p>
    <w:p w14:paraId="1E65CC25" w14:textId="513DFF43" w:rsidR="00E5355F" w:rsidRDefault="00E5355F">
      <w:pPr>
        <w:adjustRightInd w:val="0"/>
        <w:snapToGrid w:val="0"/>
      </w:pPr>
    </w:p>
    <w:p w14:paraId="631A122D" w14:textId="77777777" w:rsidR="00E5355F" w:rsidRDefault="00E5355F">
      <w:pPr>
        <w:adjustRightInd w:val="0"/>
        <w:snapToGrid w:val="0"/>
      </w:pPr>
    </w:p>
    <w:p w14:paraId="56C39A43" w14:textId="77777777" w:rsidR="00E5355F" w:rsidRDefault="00E5355F">
      <w:pPr>
        <w:adjustRightInd w:val="0"/>
        <w:snapToGrid w:val="0"/>
      </w:pPr>
    </w:p>
    <w:p w14:paraId="4A1A4B00" w14:textId="77777777" w:rsidR="00E5355F" w:rsidRDefault="00E5355F">
      <w:pPr>
        <w:adjustRightInd w:val="0"/>
        <w:snapToGrid w:val="0"/>
      </w:pPr>
    </w:p>
    <w:p w14:paraId="61D89B62" w14:textId="77777777" w:rsidR="00E5355F" w:rsidRDefault="00E5355F">
      <w:pPr>
        <w:adjustRightInd w:val="0"/>
        <w:snapToGrid w:val="0"/>
      </w:pPr>
    </w:p>
    <w:p w14:paraId="6E70A7A6" w14:textId="77777777" w:rsidR="00E5355F" w:rsidRDefault="00E5355F">
      <w:pPr>
        <w:adjustRightInd w:val="0"/>
        <w:snapToGrid w:val="0"/>
      </w:pPr>
    </w:p>
    <w:p w14:paraId="10C718A7" w14:textId="77777777" w:rsidR="00E5355F" w:rsidRDefault="00E5355F">
      <w:pPr>
        <w:adjustRightInd w:val="0"/>
        <w:snapToGrid w:val="0"/>
      </w:pPr>
    </w:p>
    <w:p w14:paraId="20B21B08" w14:textId="77777777" w:rsidR="00E5355F" w:rsidRDefault="00E5355F">
      <w:pPr>
        <w:adjustRightInd w:val="0"/>
        <w:snapToGrid w:val="0"/>
      </w:pPr>
    </w:p>
    <w:p w14:paraId="51201F19" w14:textId="77777777" w:rsidR="00E5355F" w:rsidRDefault="00E5355F">
      <w:pPr>
        <w:adjustRightInd w:val="0"/>
        <w:snapToGrid w:val="0"/>
      </w:pPr>
    </w:p>
    <w:p w14:paraId="6F954D68" w14:textId="77777777" w:rsidR="00E5355F" w:rsidRDefault="00E5355F">
      <w:pPr>
        <w:adjustRightInd w:val="0"/>
        <w:snapToGrid w:val="0"/>
      </w:pPr>
    </w:p>
    <w:p w14:paraId="789A8FC3" w14:textId="77777777" w:rsidR="00E5355F" w:rsidRDefault="00E5355F">
      <w:pPr>
        <w:adjustRightInd w:val="0"/>
        <w:snapToGrid w:val="0"/>
      </w:pPr>
    </w:p>
    <w:p w14:paraId="38B1F73C" w14:textId="77777777" w:rsidR="00E5355F" w:rsidRDefault="00E5355F">
      <w:pPr>
        <w:adjustRightInd w:val="0"/>
        <w:snapToGrid w:val="0"/>
      </w:pPr>
    </w:p>
    <w:p w14:paraId="5D5F880E" w14:textId="6E736880" w:rsidR="00E5355F" w:rsidRDefault="00E5355F">
      <w:pPr>
        <w:adjustRightInd w:val="0"/>
        <w:snapToGrid w:val="0"/>
      </w:pPr>
    </w:p>
    <w:p w14:paraId="7EB1DC72" w14:textId="77777777" w:rsidR="00E5355F" w:rsidRDefault="00E5355F">
      <w:pPr>
        <w:adjustRightInd w:val="0"/>
        <w:snapToGrid w:val="0"/>
      </w:pPr>
    </w:p>
    <w:p w14:paraId="7A336F40" w14:textId="77777777" w:rsidR="00E5355F" w:rsidRDefault="00E5355F">
      <w:pPr>
        <w:adjustRightInd w:val="0"/>
        <w:snapToGrid w:val="0"/>
      </w:pPr>
    </w:p>
    <w:p w14:paraId="09BEAE22" w14:textId="77777777" w:rsidR="00E5355F" w:rsidRDefault="00E5355F">
      <w:pPr>
        <w:adjustRightInd w:val="0"/>
        <w:snapToGrid w:val="0"/>
      </w:pPr>
    </w:p>
    <w:p w14:paraId="525CA5EC" w14:textId="77777777" w:rsidR="00E5355F" w:rsidRDefault="00E5355F">
      <w:pPr>
        <w:adjustRightInd w:val="0"/>
        <w:snapToGrid w:val="0"/>
      </w:pPr>
    </w:p>
    <w:p w14:paraId="50289805" w14:textId="77777777" w:rsidR="00E5355F" w:rsidRDefault="00E5355F">
      <w:pPr>
        <w:adjustRightInd w:val="0"/>
        <w:snapToGrid w:val="0"/>
      </w:pPr>
    </w:p>
    <w:p w14:paraId="4695CCAA" w14:textId="77777777" w:rsidR="00E5355F" w:rsidRDefault="00E5355F">
      <w:pPr>
        <w:adjustRightInd w:val="0"/>
        <w:snapToGrid w:val="0"/>
      </w:pPr>
    </w:p>
    <w:p w14:paraId="60CBC48B" w14:textId="77777777" w:rsidR="00E5355F" w:rsidRDefault="00E5355F">
      <w:pPr>
        <w:adjustRightInd w:val="0"/>
        <w:snapToGrid w:val="0"/>
      </w:pPr>
    </w:p>
    <w:p w14:paraId="25502715" w14:textId="77777777" w:rsidR="00E5355F" w:rsidRDefault="00E5355F">
      <w:pPr>
        <w:adjustRightInd w:val="0"/>
        <w:snapToGrid w:val="0"/>
      </w:pPr>
    </w:p>
    <w:p w14:paraId="60F255BB" w14:textId="77777777" w:rsidR="00E5355F" w:rsidRDefault="00E5355F">
      <w:pPr>
        <w:adjustRightInd w:val="0"/>
        <w:snapToGrid w:val="0"/>
      </w:pPr>
    </w:p>
    <w:p w14:paraId="7E3425CD" w14:textId="77777777" w:rsidR="00E5355F" w:rsidRDefault="00E5355F">
      <w:pPr>
        <w:adjustRightInd w:val="0"/>
        <w:snapToGrid w:val="0"/>
      </w:pPr>
    </w:p>
    <w:p w14:paraId="29E254DA" w14:textId="77777777" w:rsidR="00E5355F" w:rsidRDefault="00E5355F">
      <w:pPr>
        <w:adjustRightInd w:val="0"/>
        <w:snapToGrid w:val="0"/>
      </w:pPr>
    </w:p>
    <w:p w14:paraId="629D54FC" w14:textId="77777777" w:rsidR="00E5355F" w:rsidRDefault="00E5355F">
      <w:pPr>
        <w:adjustRightInd w:val="0"/>
        <w:snapToGrid w:val="0"/>
      </w:pPr>
    </w:p>
    <w:p w14:paraId="416018BD" w14:textId="77777777" w:rsidR="00E5355F" w:rsidRDefault="00E5355F">
      <w:pPr>
        <w:adjustRightInd w:val="0"/>
        <w:snapToGrid w:val="0"/>
      </w:pPr>
    </w:p>
    <w:p w14:paraId="44630D30" w14:textId="77777777" w:rsidR="00E5355F" w:rsidRDefault="00E5355F">
      <w:pPr>
        <w:adjustRightInd w:val="0"/>
        <w:snapToGrid w:val="0"/>
      </w:pPr>
    </w:p>
    <w:p w14:paraId="71739D0C" w14:textId="77777777" w:rsidR="00E5355F" w:rsidRDefault="00E5355F">
      <w:pPr>
        <w:adjustRightInd w:val="0"/>
        <w:snapToGrid w:val="0"/>
      </w:pPr>
    </w:p>
    <w:p w14:paraId="319C9C87" w14:textId="77777777" w:rsidR="00E5355F" w:rsidRDefault="00E5355F">
      <w:pPr>
        <w:adjustRightInd w:val="0"/>
        <w:snapToGrid w:val="0"/>
      </w:pPr>
    </w:p>
    <w:p w14:paraId="56532F84" w14:textId="77777777" w:rsidR="00E5355F" w:rsidRDefault="00E5355F">
      <w:pPr>
        <w:adjustRightInd w:val="0"/>
        <w:snapToGrid w:val="0"/>
      </w:pPr>
    </w:p>
    <w:p w14:paraId="0EA1306C" w14:textId="77777777" w:rsidR="00E5355F" w:rsidRDefault="00E5355F">
      <w:pPr>
        <w:adjustRightInd w:val="0"/>
        <w:snapToGrid w:val="0"/>
      </w:pPr>
    </w:p>
    <w:p w14:paraId="0DC6040C" w14:textId="0E3EA9C2" w:rsidR="00E5355F" w:rsidRDefault="0066431A">
      <w:pPr>
        <w:adjustRightInd w:val="0"/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203CAD" wp14:editId="08B95EA1">
                <wp:simplePos x="0" y="0"/>
                <wp:positionH relativeFrom="margin">
                  <wp:posOffset>350520</wp:posOffset>
                </wp:positionH>
                <wp:positionV relativeFrom="paragraph">
                  <wp:posOffset>198120</wp:posOffset>
                </wp:positionV>
                <wp:extent cx="6644005" cy="7825740"/>
                <wp:effectExtent l="0" t="0" r="0" b="3810"/>
                <wp:wrapNone/>
                <wp:docPr id="146839034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782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C3F411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项目简介：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针对购物的系统 ，帮助购物平台高效管理商品、订单、用户等核心业务数据，优化运营流程，提升管理效率。通过该系统，平台能够实现从商品上架、订单处理到用户管理的全流程化管理。</w:t>
                            </w:r>
                          </w:p>
                          <w:p w14:paraId="0A770479" w14:textId="77777777" w:rsidR="0066431A" w:rsidRPr="0066431A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主要职责：</w:t>
                            </w:r>
                          </w:p>
                          <w:p w14:paraId="12F356B3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1.负责项目的需求分析及评审，编写测试计划以及用户手册</w:t>
                            </w:r>
                          </w:p>
                          <w:p w14:paraId="1C51C21C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2.根据需求编写测试用例，评审用例，执行测试用例</w:t>
                            </w:r>
                          </w:p>
                          <w:p w14:paraId="07905EAD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3.执行测试用例，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在禅道提交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bug，追踪和管理 bug</w:t>
                            </w:r>
                          </w:p>
                          <w:p w14:paraId="488CD6A8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4.使用 JMeter 和 ap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ifox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做接口测试和压力测试</w:t>
                            </w:r>
                          </w:p>
                          <w:p w14:paraId="5E13D3A1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5.使用MySQL 数据库对数据库进行管理操作</w:t>
                            </w:r>
                          </w:p>
                          <w:p w14:paraId="39AAB735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6.使用 Fiddler 和 f12 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抓包定位前后端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bug</w:t>
                            </w:r>
                          </w:p>
                          <w:p w14:paraId="65433F6C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7.使用 Linux 操作指令查询日志，收集日志</w:t>
                            </w:r>
                          </w:p>
                          <w:p w14:paraId="5FE503E6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8.编写测试报告、对软件的质量进行评估，总结此次测试</w:t>
                            </w:r>
                          </w:p>
                          <w:p w14:paraId="6FD37D72" w14:textId="77777777" w:rsidR="0066431A" w:rsidRPr="0066431A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1F807806" w14:textId="10F36E2B" w:rsidR="0066431A" w:rsidRPr="0066431A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202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.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6</w:t>
                            </w: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-202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.</w:t>
                            </w:r>
                            <w:r w:rsidR="00D4522D"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12</w:t>
                            </w: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                                                                     健安 APP</w:t>
                            </w:r>
                          </w:p>
                          <w:p w14:paraId="1E895087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项目简介：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健安 APP 是在线健康咨询及健康管理 APP， 由平安健康互联推出，以医生资源为核心，提供实时咨询和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健康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管理的服务平台。</w:t>
                            </w:r>
                          </w:p>
                          <w:p w14:paraId="14E3166C" w14:textId="77777777" w:rsidR="0066431A" w:rsidRPr="0066431A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66431A">
                              <w:rPr>
                                <w:rFonts w:ascii="微软雅黑" w:eastAsia="微软雅黑" w:hAnsi="微软雅黑" w:cs="Times New Roman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主要职责：</w:t>
                            </w:r>
                          </w:p>
                          <w:p w14:paraId="66DFFCBB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1.参与测试需求评审会议，编写测试用例，召开全组用例评审，补充全面的测试用例；</w:t>
                            </w:r>
                          </w:p>
                          <w:p w14:paraId="39EF876C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2.执行测试用例，在禅道里提交bug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进行多轮回归的测试对bug的跟踪直到项目上线，进行回归测试，提交bug报告汇总，并对相应的bug与开发人员沟通</w:t>
                            </w:r>
                          </w:p>
                          <w:p w14:paraId="352B0CE2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3.分别测试Android和IOS系统上面的功能</w:t>
                            </w:r>
                          </w:p>
                          <w:p w14:paraId="4F99FAFD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4.使用SQL语句对数据库进行查询，检验数据的一致性和正确性</w:t>
                            </w:r>
                          </w:p>
                          <w:p w14:paraId="613EA149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5.使用</w:t>
                            </w:r>
                            <w:proofErr w:type="spell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charles</w:t>
                            </w:r>
                            <w:proofErr w:type="spell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模拟网络延迟，网络中断，网络超时三种网络情况来测试客户端的反应</w:t>
                            </w:r>
                          </w:p>
                          <w:p w14:paraId="3ABE6482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6.编写测试报告，对软件质量进行评估，总结此次测试，每日提交工作日报及每周进行总分分析</w:t>
                            </w:r>
                          </w:p>
                          <w:p w14:paraId="352293C9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7.使用JMeter进行接口测试，性能测试</w:t>
                            </w:r>
                          </w:p>
                          <w:p w14:paraId="0A8C6794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8.对APP进行一个专项测试，如兼容性测试，闪退测试，性能测试，</w:t>
                            </w:r>
                            <w:proofErr w:type="gramStart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弱网测试</w:t>
                            </w:r>
                            <w:proofErr w:type="gramEnd"/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等</w:t>
                            </w:r>
                          </w:p>
                          <w:p w14:paraId="476E5F46" w14:textId="77777777" w:rsidR="0066431A" w:rsidRPr="00403ED4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9.编写测试报告，对软件质量进行评估，总结此次的测试</w:t>
                            </w:r>
                          </w:p>
                          <w:p w14:paraId="6F5D6348" w14:textId="77777777" w:rsidR="0066431A" w:rsidRPr="0066431A" w:rsidRDefault="0066431A" w:rsidP="0066431A">
                            <w:pPr>
                              <w:pStyle w:val="ac"/>
                              <w:spacing w:before="143" w:line="222" w:lineRule="auto"/>
                              <w:ind w:left="2"/>
                              <w:rPr>
                                <w:rFonts w:ascii="微软雅黑" w:eastAsia="微软雅黑" w:hAnsi="微软雅黑" w:cs="Times New Roman" w:hint="eastAsia"/>
                                <w:b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03CAD" id="_x0000_s1041" type="#_x0000_t202" style="position:absolute;left:0;text-align:left;margin-left:27.6pt;margin-top:15.6pt;width:523.15pt;height:616.2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" filled="f" stroked="f">
                <v:textbox>
                  <w:txbxContent>
                    <w:p w14:paraId="3AC3F411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项目简介：</w:t>
                      </w: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针对购物的系统 ，帮助购物平台高效管理商品、订单、用户等核心业务数据，优化运营流程，提升管理效率。通过该系统，平台能够实现从商品上架、订单处理到用户管理的全流程化管理。</w:t>
                      </w:r>
                    </w:p>
                    <w:p w14:paraId="0A770479" w14:textId="77777777" w:rsidR="0066431A" w:rsidRPr="0066431A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主要职责：</w:t>
                      </w:r>
                    </w:p>
                    <w:p w14:paraId="12F356B3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1.负责项目的需求分析及评审，编写测试计划以及用户手册</w:t>
                      </w:r>
                    </w:p>
                    <w:p w14:paraId="1C51C21C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2.根据需求编写测试用例，评审用例，执行测试用例</w:t>
                      </w:r>
                    </w:p>
                    <w:p w14:paraId="07905EAD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3.执行测试用例，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在禅道提交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bug，追踪和管理 bug</w:t>
                      </w:r>
                    </w:p>
                    <w:p w14:paraId="488CD6A8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4.使用 JMeter 和 ap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ifox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做接口测试和压力测试</w:t>
                      </w:r>
                    </w:p>
                    <w:p w14:paraId="5E13D3A1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5.使用MySQL 数据库对数据库进行管理操作</w:t>
                      </w:r>
                    </w:p>
                    <w:p w14:paraId="39AAB735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6.使用 Fiddler 和 f12 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抓包定位前后端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bug</w:t>
                      </w:r>
                    </w:p>
                    <w:p w14:paraId="65433F6C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7.使用 Linux 操作指令查询日志，收集日志</w:t>
                      </w:r>
                    </w:p>
                    <w:p w14:paraId="5FE503E6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8.编写测试报告、对软件的质量进行评估，总结此次测试</w:t>
                      </w:r>
                    </w:p>
                    <w:p w14:paraId="6FD37D72" w14:textId="77777777" w:rsidR="0066431A" w:rsidRPr="0066431A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</w:p>
                    <w:p w14:paraId="1F807806" w14:textId="10F36E2B" w:rsidR="0066431A" w:rsidRPr="0066431A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202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.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6</w:t>
                      </w: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-202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.</w:t>
                      </w:r>
                      <w:r w:rsidR="00D4522D"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12</w:t>
                      </w: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                                                                     健安 APP</w:t>
                      </w:r>
                    </w:p>
                    <w:p w14:paraId="1E895087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项目简介：</w:t>
                      </w: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健安 APP 是在线健康咨询及健康管理 APP， 由平安健康互联推出，以医生资源为核心，提供实时咨询和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健康</w:t>
                      </w: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管理的服务平台。</w:t>
                      </w:r>
                    </w:p>
                    <w:p w14:paraId="14E3166C" w14:textId="77777777" w:rsidR="0066431A" w:rsidRPr="0066431A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66431A">
                        <w:rPr>
                          <w:rFonts w:ascii="微软雅黑" w:eastAsia="微软雅黑" w:hAnsi="微软雅黑" w:cs="Times New Roman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主要职责：</w:t>
                      </w:r>
                    </w:p>
                    <w:p w14:paraId="66DFFCBB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1.参与测试需求评审会议，编写测试用例，召开全组用例评审，补充全面的测试用例；</w:t>
                      </w:r>
                    </w:p>
                    <w:p w14:paraId="39EF876C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2.执行测试用例，在禅道里提交bug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进行多轮回归的测试对bug的跟踪直到项目上线，进行回归测试，提交bug报告汇总，并对相应的bug与开发人员沟通</w:t>
                      </w:r>
                    </w:p>
                    <w:p w14:paraId="352B0CE2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3.分别测试Android和IOS系统上面的功能</w:t>
                      </w:r>
                    </w:p>
                    <w:p w14:paraId="4F99FAFD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4.使用SQL语句对数据库进行查询，检验数据的一致性和正确性</w:t>
                      </w:r>
                    </w:p>
                    <w:p w14:paraId="613EA149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5.使用</w:t>
                      </w:r>
                      <w:proofErr w:type="spell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charles</w:t>
                      </w:r>
                      <w:proofErr w:type="spell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模拟网络延迟，网络中断，网络超时三种网络情况来测试客户端的反应</w:t>
                      </w:r>
                    </w:p>
                    <w:p w14:paraId="3ABE6482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6.编写测试报告，对软件质量进行评估，总结此次测试，每日提交工作日报及每周进行总分分析</w:t>
                      </w:r>
                    </w:p>
                    <w:p w14:paraId="352293C9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7.使用JMeter进行接口测试，性能测试</w:t>
                      </w:r>
                    </w:p>
                    <w:p w14:paraId="0A8C6794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8.对APP进行一个专项测试，如兼容性测试，闪退测试，性能测试，</w:t>
                      </w:r>
                      <w:proofErr w:type="gramStart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弱网测试</w:t>
                      </w:r>
                      <w:proofErr w:type="gramEnd"/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等</w:t>
                      </w:r>
                    </w:p>
                    <w:p w14:paraId="476E5F46" w14:textId="77777777" w:rsidR="0066431A" w:rsidRPr="00403ED4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9.编写测试报告，对软件质量进行评估，总结此次的测试</w:t>
                      </w:r>
                    </w:p>
                    <w:p w14:paraId="6F5D6348" w14:textId="77777777" w:rsidR="0066431A" w:rsidRPr="0066431A" w:rsidRDefault="0066431A" w:rsidP="0066431A">
                      <w:pPr>
                        <w:pStyle w:val="ac"/>
                        <w:spacing w:before="143" w:line="222" w:lineRule="auto"/>
                        <w:ind w:left="2"/>
                        <w:rPr>
                          <w:rFonts w:ascii="微软雅黑" w:eastAsia="微软雅黑" w:hAnsi="微软雅黑" w:cs="Times New Roman" w:hint="eastAsia"/>
                          <w:b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5617CB" w14:textId="7F6CDBF1" w:rsidR="00E5355F" w:rsidRDefault="00E5355F">
      <w:pPr>
        <w:adjustRightInd w:val="0"/>
        <w:snapToGrid w:val="0"/>
      </w:pPr>
    </w:p>
    <w:p w14:paraId="5BE9577A" w14:textId="7A7B864F" w:rsidR="00E5355F" w:rsidRDefault="00E5355F">
      <w:pPr>
        <w:adjustRightInd w:val="0"/>
        <w:snapToGrid w:val="0"/>
      </w:pPr>
    </w:p>
    <w:p w14:paraId="7171FAE7" w14:textId="6D497A88" w:rsidR="00E5355F" w:rsidRDefault="00E5355F">
      <w:pPr>
        <w:adjustRightInd w:val="0"/>
        <w:snapToGrid w:val="0"/>
      </w:pPr>
    </w:p>
    <w:p w14:paraId="46E1D50C" w14:textId="66D69F0F" w:rsidR="00E5355F" w:rsidRDefault="00E5355F">
      <w:pPr>
        <w:adjustRightInd w:val="0"/>
        <w:snapToGrid w:val="0"/>
      </w:pPr>
    </w:p>
    <w:p w14:paraId="6AFA85E9" w14:textId="77777777" w:rsidR="00E5355F" w:rsidRDefault="00E5355F">
      <w:pPr>
        <w:adjustRightInd w:val="0"/>
        <w:snapToGrid w:val="0"/>
      </w:pPr>
    </w:p>
    <w:p w14:paraId="424F5261" w14:textId="124D7C39" w:rsidR="00E5355F" w:rsidRDefault="00E5355F">
      <w:pPr>
        <w:adjustRightInd w:val="0"/>
        <w:snapToGrid w:val="0"/>
      </w:pPr>
    </w:p>
    <w:p w14:paraId="540A387A" w14:textId="1EE852AD" w:rsidR="00E5355F" w:rsidRDefault="00E5355F">
      <w:pPr>
        <w:adjustRightInd w:val="0"/>
        <w:snapToGrid w:val="0"/>
      </w:pPr>
    </w:p>
    <w:p w14:paraId="669AE83C" w14:textId="77777777" w:rsidR="00E5355F" w:rsidRDefault="00E5355F">
      <w:pPr>
        <w:adjustRightInd w:val="0"/>
        <w:snapToGrid w:val="0"/>
      </w:pPr>
    </w:p>
    <w:p w14:paraId="265B9747" w14:textId="77777777" w:rsidR="0066431A" w:rsidRDefault="0066431A">
      <w:pPr>
        <w:adjustRightInd w:val="0"/>
        <w:snapToGrid w:val="0"/>
      </w:pPr>
    </w:p>
    <w:p w14:paraId="54A5D044" w14:textId="77777777" w:rsidR="0066431A" w:rsidRDefault="0066431A">
      <w:pPr>
        <w:adjustRightInd w:val="0"/>
        <w:snapToGrid w:val="0"/>
      </w:pPr>
    </w:p>
    <w:p w14:paraId="6D6F272B" w14:textId="77777777" w:rsidR="0066431A" w:rsidRDefault="0066431A">
      <w:pPr>
        <w:adjustRightInd w:val="0"/>
        <w:snapToGrid w:val="0"/>
      </w:pPr>
    </w:p>
    <w:p w14:paraId="65EE409C" w14:textId="77777777" w:rsidR="0066431A" w:rsidRDefault="0066431A">
      <w:pPr>
        <w:adjustRightInd w:val="0"/>
        <w:snapToGrid w:val="0"/>
      </w:pPr>
    </w:p>
    <w:p w14:paraId="06A2D4D7" w14:textId="77777777" w:rsidR="0066431A" w:rsidRDefault="0066431A">
      <w:pPr>
        <w:adjustRightInd w:val="0"/>
        <w:snapToGrid w:val="0"/>
      </w:pPr>
    </w:p>
    <w:p w14:paraId="3FAFD048" w14:textId="77777777" w:rsidR="0066431A" w:rsidRDefault="0066431A">
      <w:pPr>
        <w:adjustRightInd w:val="0"/>
        <w:snapToGrid w:val="0"/>
      </w:pPr>
    </w:p>
    <w:p w14:paraId="7409CE98" w14:textId="77777777" w:rsidR="0066431A" w:rsidRDefault="0066431A">
      <w:pPr>
        <w:adjustRightInd w:val="0"/>
        <w:snapToGrid w:val="0"/>
      </w:pPr>
    </w:p>
    <w:p w14:paraId="52663EDC" w14:textId="77777777" w:rsidR="0066431A" w:rsidRDefault="0066431A">
      <w:pPr>
        <w:adjustRightInd w:val="0"/>
        <w:snapToGrid w:val="0"/>
      </w:pPr>
    </w:p>
    <w:p w14:paraId="377D0A0A" w14:textId="77777777" w:rsidR="0066431A" w:rsidRDefault="0066431A">
      <w:pPr>
        <w:adjustRightInd w:val="0"/>
        <w:snapToGrid w:val="0"/>
      </w:pPr>
    </w:p>
    <w:p w14:paraId="66A7534F" w14:textId="77777777" w:rsidR="0066431A" w:rsidRDefault="0066431A">
      <w:pPr>
        <w:adjustRightInd w:val="0"/>
        <w:snapToGrid w:val="0"/>
      </w:pPr>
    </w:p>
    <w:p w14:paraId="30BD42CF" w14:textId="77777777" w:rsidR="0066431A" w:rsidRDefault="0066431A">
      <w:pPr>
        <w:adjustRightInd w:val="0"/>
        <w:snapToGrid w:val="0"/>
      </w:pPr>
    </w:p>
    <w:p w14:paraId="3665E918" w14:textId="77777777" w:rsidR="0066431A" w:rsidRDefault="0066431A">
      <w:pPr>
        <w:adjustRightInd w:val="0"/>
        <w:snapToGrid w:val="0"/>
      </w:pPr>
    </w:p>
    <w:p w14:paraId="2A670241" w14:textId="4F140EA7" w:rsidR="0066431A" w:rsidRDefault="0066431A">
      <w:pPr>
        <w:adjustRightInd w:val="0"/>
        <w:snapToGrid w:val="0"/>
      </w:pPr>
    </w:p>
    <w:p w14:paraId="1E3ACD4E" w14:textId="35E0CA2E" w:rsidR="0066431A" w:rsidRDefault="0066431A">
      <w:pPr>
        <w:adjustRightInd w:val="0"/>
        <w:snapToGrid w:val="0"/>
      </w:pPr>
    </w:p>
    <w:p w14:paraId="29E7AD1E" w14:textId="64B509FF" w:rsidR="0066431A" w:rsidRDefault="0066431A">
      <w:pPr>
        <w:adjustRightInd w:val="0"/>
        <w:snapToGrid w:val="0"/>
      </w:pPr>
    </w:p>
    <w:p w14:paraId="3B866D9B" w14:textId="450CC417" w:rsidR="00E5355F" w:rsidRDefault="00E5355F">
      <w:pPr>
        <w:adjustRightInd w:val="0"/>
        <w:snapToGrid w:val="0"/>
        <w:rPr>
          <w:rFonts w:hint="eastAsia"/>
        </w:rPr>
      </w:pPr>
    </w:p>
    <w:p w14:paraId="11E7FA10" w14:textId="42BA7C95" w:rsidR="00E5355F" w:rsidRDefault="00E5355F">
      <w:pPr>
        <w:adjustRightInd w:val="0"/>
        <w:snapToGrid w:val="0"/>
      </w:pPr>
    </w:p>
    <w:p w14:paraId="07F3710E" w14:textId="40F3B696" w:rsidR="00E5355F" w:rsidRDefault="00E5355F">
      <w:pPr>
        <w:adjustRightInd w:val="0"/>
        <w:snapToGrid w:val="0"/>
      </w:pPr>
    </w:p>
    <w:p w14:paraId="10EC174C" w14:textId="7C7E949B" w:rsidR="007563C4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7E6C27" wp14:editId="4D77DB34">
                <wp:simplePos x="0" y="0"/>
                <wp:positionH relativeFrom="column">
                  <wp:posOffset>627380</wp:posOffset>
                </wp:positionH>
                <wp:positionV relativeFrom="paragraph">
                  <wp:posOffset>281305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9F4F477" w14:textId="77777777" w:rsidR="007563C4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87E6C27" id="文本框 569" o:spid="_x0000_s1042" type="#_x0000_t202" style="position:absolute;left:0;text-align:left;margin-left:49.4pt;margin-top:22.15pt;width:88.2pt;height:37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" filled="f" stroked="f" strokeweight="1.25pt">
                <v:textbox>
                  <w:txbxContent>
                    <w:p w14:paraId="19F4F477" w14:textId="77777777" w:rsidR="007563C4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4C466725" w14:textId="5874BE75" w:rsidR="007563C4" w:rsidRDefault="00403ED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8AF3B1" wp14:editId="798FF411">
                <wp:simplePos x="0" y="0"/>
                <wp:positionH relativeFrom="column">
                  <wp:posOffset>318135</wp:posOffset>
                </wp:positionH>
                <wp:positionV relativeFrom="paragraph">
                  <wp:posOffset>63500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D447B16" id="Freeform 177" o:spid="_x0000_s1026" style="position:absolute;margin-left:25.05pt;margin-top:5pt;width:25.5pt;height:2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  <w:r w:rsidR="0066431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2D857E" wp14:editId="11BB8066">
                <wp:simplePos x="0" y="0"/>
                <wp:positionH relativeFrom="column">
                  <wp:posOffset>228600</wp:posOffset>
                </wp:positionH>
                <wp:positionV relativeFrom="paragraph">
                  <wp:posOffset>330200</wp:posOffset>
                </wp:positionV>
                <wp:extent cx="6968490" cy="227076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227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2D7551" w14:textId="672C058C" w:rsidR="0066431A" w:rsidRPr="00403ED4" w:rsidRDefault="0066431A" w:rsidP="0066431A">
                            <w:pPr>
                              <w:pStyle w:val="ac"/>
                              <w:spacing w:before="240" w:line="222" w:lineRule="auto"/>
                              <w:ind w:left="47"/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1.</w:t>
                            </w: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性格开朗，工作认真，具有良好的沟通能力，遇到问题能积极主动分析并解决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054E42B1" w14:textId="6062CAA6" w:rsidR="0066431A" w:rsidRPr="00403ED4" w:rsidRDefault="0066431A" w:rsidP="0066431A">
                            <w:pPr>
                              <w:pStyle w:val="ac"/>
                              <w:spacing w:before="240" w:line="222" w:lineRule="auto"/>
                              <w:ind w:left="4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拥有严谨的测试思维与敏锐的缺陷洞察能力，乐于拥抱新技术。</w:t>
                            </w:r>
                          </w:p>
                          <w:p w14:paraId="26612CCF" w14:textId="77777777" w:rsidR="0066431A" w:rsidRPr="00403ED4" w:rsidRDefault="0066431A" w:rsidP="0066431A">
                            <w:pPr>
                              <w:pStyle w:val="ac"/>
                              <w:spacing w:before="148" w:line="222" w:lineRule="auto"/>
                              <w:ind w:left="35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2. 具有良好的测试思维，严谨的测试态度和敏锐的洞察缺陷能力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7900D6FD" w14:textId="77777777" w:rsidR="0066431A" w:rsidRPr="00403ED4" w:rsidRDefault="0066431A" w:rsidP="0066431A">
                            <w:pPr>
                              <w:pStyle w:val="ac"/>
                              <w:spacing w:before="149" w:line="222" w:lineRule="auto"/>
                              <w:ind w:left="37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3. 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团队协作意识强，在做好本职工作的同时，积极学习并分享新技术，和团队共同成长进步。</w:t>
                            </w:r>
                          </w:p>
                          <w:p w14:paraId="3044A74A" w14:textId="77777777" w:rsidR="0066431A" w:rsidRPr="00403ED4" w:rsidRDefault="0066431A" w:rsidP="0066431A">
                            <w:pPr>
                              <w:pStyle w:val="ac"/>
                              <w:spacing w:before="150" w:line="230" w:lineRule="auto"/>
                              <w:ind w:left="31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4. 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热爱学习，对新技术保持高度好奇，主动探索 AI 驱动测试等前沿方向，不断迭代自身能力，适配行业发展。</w:t>
                            </w:r>
                          </w:p>
                          <w:p w14:paraId="54D293A1" w14:textId="77777777" w:rsidR="0066431A" w:rsidRPr="00403ED4" w:rsidRDefault="0066431A" w:rsidP="0066431A">
                            <w:pPr>
                              <w:pStyle w:val="ac"/>
                              <w:spacing w:before="141" w:line="230" w:lineRule="auto"/>
                              <w:ind w:left="32"/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403ED4">
                              <w:rPr>
                                <w:rFonts w:ascii="微软雅黑" w:eastAsia="微软雅黑" w:hAnsi="微软雅黑" w:cs="Times New Roman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 xml:space="preserve">5. </w:t>
                            </w:r>
                            <w:r w:rsidRPr="00403ED4">
                              <w:rPr>
                                <w:rFonts w:ascii="微软雅黑" w:eastAsia="微软雅黑" w:hAnsi="微软雅黑" w:cs="Times New Roman" w:hint="eastAsia"/>
                                <w:bCs/>
                                <w:snapToGrid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工作热情饱满，执行力强，愿意接受新挑战，以开放心态拥抱技术变革，高效完成各项测试任务。</w:t>
                            </w:r>
                          </w:p>
                          <w:p w14:paraId="2D7667D9" w14:textId="014E1152" w:rsidR="0066431A" w:rsidRPr="0066431A" w:rsidRDefault="0066431A" w:rsidP="0066431A">
                            <w:pPr>
                              <w:pStyle w:val="ac"/>
                              <w:spacing w:before="140" w:line="222" w:lineRule="auto"/>
                              <w:ind w:left="36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66431A">
                              <w:rPr>
                                <w:rFonts w:ascii="微软雅黑" w:eastAsia="微软雅黑" w:hAnsi="微软雅黑" w:hint="eastAsia"/>
                                <w:color w:val="666666"/>
                                <w:spacing w:val="9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</w:p>
                          <w:p w14:paraId="5AE434EB" w14:textId="77777777" w:rsidR="00653CCC" w:rsidRPr="0066431A" w:rsidRDefault="00653CCC" w:rsidP="0066431A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D857E" id="_x0000_s1043" type="#_x0000_t202" style="position:absolute;left:0;text-align:left;margin-left:18pt;margin-top:26pt;width:548.7pt;height:178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" filled="f" stroked="f">
                <v:textbox>
                  <w:txbxContent>
                    <w:p w14:paraId="7F2D7551" w14:textId="672C058C" w:rsidR="0066431A" w:rsidRPr="00403ED4" w:rsidRDefault="0066431A" w:rsidP="0066431A">
                      <w:pPr>
                        <w:pStyle w:val="ac"/>
                        <w:spacing w:before="240" w:line="222" w:lineRule="auto"/>
                        <w:ind w:left="47"/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1.</w:t>
                      </w: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性格开朗，工作认真，具有良好的沟通能力，遇到问题能积极主动分析并解决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054E42B1" w14:textId="6062CAA6" w:rsidR="0066431A" w:rsidRPr="00403ED4" w:rsidRDefault="0066431A" w:rsidP="0066431A">
                      <w:pPr>
                        <w:pStyle w:val="ac"/>
                        <w:spacing w:before="240" w:line="222" w:lineRule="auto"/>
                        <w:ind w:left="4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拥有严谨的测试思维与敏锐的缺陷洞察能力，乐于拥抱新技术。</w:t>
                      </w:r>
                    </w:p>
                    <w:p w14:paraId="26612CCF" w14:textId="77777777" w:rsidR="0066431A" w:rsidRPr="00403ED4" w:rsidRDefault="0066431A" w:rsidP="0066431A">
                      <w:pPr>
                        <w:pStyle w:val="ac"/>
                        <w:spacing w:before="148" w:line="222" w:lineRule="auto"/>
                        <w:ind w:left="35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2. 具有良好的测试思维，严谨的测试态度和敏锐的洞察缺陷能力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7900D6FD" w14:textId="77777777" w:rsidR="0066431A" w:rsidRPr="00403ED4" w:rsidRDefault="0066431A" w:rsidP="0066431A">
                      <w:pPr>
                        <w:pStyle w:val="ac"/>
                        <w:spacing w:before="149" w:line="222" w:lineRule="auto"/>
                        <w:ind w:left="37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3. 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团队协作意识强，在做好本职工作的同时，积极学习并分享新技术，和团队共同成长进步。</w:t>
                      </w:r>
                    </w:p>
                    <w:p w14:paraId="3044A74A" w14:textId="77777777" w:rsidR="0066431A" w:rsidRPr="00403ED4" w:rsidRDefault="0066431A" w:rsidP="0066431A">
                      <w:pPr>
                        <w:pStyle w:val="ac"/>
                        <w:spacing w:before="150" w:line="230" w:lineRule="auto"/>
                        <w:ind w:left="31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4. 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热爱学习，对新技术保持高度好奇，主动探索 AI 驱动测试等前沿方向，不断迭代自身能力，适配行业发展。</w:t>
                      </w:r>
                    </w:p>
                    <w:p w14:paraId="54D293A1" w14:textId="77777777" w:rsidR="0066431A" w:rsidRPr="00403ED4" w:rsidRDefault="0066431A" w:rsidP="0066431A">
                      <w:pPr>
                        <w:pStyle w:val="ac"/>
                        <w:spacing w:before="141" w:line="230" w:lineRule="auto"/>
                        <w:ind w:left="32"/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</w:pPr>
                      <w:r w:rsidRPr="00403ED4">
                        <w:rPr>
                          <w:rFonts w:ascii="微软雅黑" w:eastAsia="微软雅黑" w:hAnsi="微软雅黑" w:cs="Times New Roman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 xml:space="preserve">5. </w:t>
                      </w:r>
                      <w:r w:rsidRPr="00403ED4">
                        <w:rPr>
                          <w:rFonts w:ascii="微软雅黑" w:eastAsia="微软雅黑" w:hAnsi="微软雅黑" w:cs="Times New Roman" w:hint="eastAsia"/>
                          <w:bCs/>
                          <w:snapToGrid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工作热情饱满，执行力强，愿意接受新挑战，以开放心态拥抱技术变革，高效完成各项测试任务。</w:t>
                      </w:r>
                    </w:p>
                    <w:p w14:paraId="2D7667D9" w14:textId="014E1152" w:rsidR="0066431A" w:rsidRPr="0066431A" w:rsidRDefault="0066431A" w:rsidP="0066431A">
                      <w:pPr>
                        <w:pStyle w:val="ac"/>
                        <w:spacing w:before="140" w:line="222" w:lineRule="auto"/>
                        <w:ind w:left="36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eastAsia="zh-CN"/>
                        </w:rPr>
                      </w:pPr>
                      <w:r w:rsidRPr="0066431A">
                        <w:rPr>
                          <w:rFonts w:ascii="微软雅黑" w:eastAsia="微软雅黑" w:hAnsi="微软雅黑" w:hint="eastAsia"/>
                          <w:color w:val="666666"/>
                          <w:spacing w:val="9"/>
                          <w:sz w:val="18"/>
                          <w:szCs w:val="18"/>
                          <w:lang w:eastAsia="zh-CN"/>
                        </w:rPr>
                        <w:t>。</w:t>
                      </w:r>
                    </w:p>
                    <w:p w14:paraId="5AE434EB" w14:textId="77777777" w:rsidR="00653CCC" w:rsidRPr="0066431A" w:rsidRDefault="00653CCC" w:rsidP="0066431A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EFDA8C" w14:textId="435618C4" w:rsidR="007563C4" w:rsidRDefault="0066431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C8A093" wp14:editId="37860B96">
                <wp:simplePos x="0" y="0"/>
                <wp:positionH relativeFrom="column">
                  <wp:posOffset>629285</wp:posOffset>
                </wp:positionH>
                <wp:positionV relativeFrom="paragraph">
                  <wp:posOffset>48895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74D39" id="自选图形 570" o:spid="_x0000_s1026" type="#_x0000_t32" style="position:absolute;margin-left:49.55pt;margin-top:3.85pt;width:485.25pt;height:0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" strokecolor="#323e4f" strokeweight="1.25pt"/>
            </w:pict>
          </mc:Fallback>
        </mc:AlternateContent>
      </w:r>
    </w:p>
    <w:sectPr w:rsidR="007563C4"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4F60" w14:textId="77777777" w:rsidR="00DD61AF" w:rsidRDefault="00DD61AF" w:rsidP="00C119BF">
      <w:pPr>
        <w:spacing w:after="0" w:line="240" w:lineRule="auto"/>
      </w:pPr>
      <w:r>
        <w:separator/>
      </w:r>
    </w:p>
  </w:endnote>
  <w:endnote w:type="continuationSeparator" w:id="0">
    <w:p w14:paraId="4A2EBE37" w14:textId="77777777" w:rsidR="00DD61AF" w:rsidRDefault="00DD61AF" w:rsidP="00C11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696F" w14:textId="77777777" w:rsidR="00DD61AF" w:rsidRDefault="00DD61AF" w:rsidP="00C119BF">
      <w:pPr>
        <w:spacing w:after="0" w:line="240" w:lineRule="auto"/>
      </w:pPr>
      <w:r>
        <w:separator/>
      </w:r>
    </w:p>
  </w:footnote>
  <w:footnote w:type="continuationSeparator" w:id="0">
    <w:p w14:paraId="2DD7C571" w14:textId="77777777" w:rsidR="00DD61AF" w:rsidRDefault="00DD61AF" w:rsidP="00C11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79F5F5"/>
    <w:multiLevelType w:val="singleLevel"/>
    <w:tmpl w:val="CE79F5F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6D05A8"/>
    <w:multiLevelType w:val="multilevel"/>
    <w:tmpl w:val="7052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A0A62"/>
    <w:multiLevelType w:val="hybridMultilevel"/>
    <w:tmpl w:val="FC3C517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F2F4B"/>
    <w:multiLevelType w:val="multilevel"/>
    <w:tmpl w:val="0B3F2F4B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14E83751"/>
    <w:multiLevelType w:val="multilevel"/>
    <w:tmpl w:val="14E83751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5" w15:restartNumberingAfterBreak="0">
    <w:nsid w:val="3EEC25AD"/>
    <w:multiLevelType w:val="multilevel"/>
    <w:tmpl w:val="29A8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247CC"/>
    <w:multiLevelType w:val="hybridMultilevel"/>
    <w:tmpl w:val="3F3C2CF0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5284730"/>
    <w:multiLevelType w:val="multilevel"/>
    <w:tmpl w:val="5B32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33450"/>
    <w:multiLevelType w:val="multilevel"/>
    <w:tmpl w:val="29E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C610B"/>
    <w:multiLevelType w:val="multilevel"/>
    <w:tmpl w:val="551C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BE2D96"/>
    <w:multiLevelType w:val="multilevel"/>
    <w:tmpl w:val="40A0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07B9F"/>
    <w:multiLevelType w:val="hybridMultilevel"/>
    <w:tmpl w:val="879E2AA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542820"/>
    <w:multiLevelType w:val="hybridMultilevel"/>
    <w:tmpl w:val="50647184"/>
    <w:lvl w:ilvl="0" w:tplc="F830CF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F4E1CA0"/>
    <w:multiLevelType w:val="hybridMultilevel"/>
    <w:tmpl w:val="291434AC"/>
    <w:lvl w:ilvl="0" w:tplc="F9E676EE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27" w:hanging="440"/>
      </w:pPr>
    </w:lvl>
    <w:lvl w:ilvl="2" w:tplc="0409001B" w:tentative="1">
      <w:start w:val="1"/>
      <w:numFmt w:val="lowerRoman"/>
      <w:lvlText w:val="%3."/>
      <w:lvlJc w:val="right"/>
      <w:pPr>
        <w:ind w:left="1367" w:hanging="440"/>
      </w:pPr>
    </w:lvl>
    <w:lvl w:ilvl="3" w:tplc="0409000F" w:tentative="1">
      <w:start w:val="1"/>
      <w:numFmt w:val="decimal"/>
      <w:lvlText w:val="%4."/>
      <w:lvlJc w:val="left"/>
      <w:pPr>
        <w:ind w:left="1807" w:hanging="440"/>
      </w:pPr>
    </w:lvl>
    <w:lvl w:ilvl="4" w:tplc="04090019" w:tentative="1">
      <w:start w:val="1"/>
      <w:numFmt w:val="lowerLetter"/>
      <w:lvlText w:val="%5)"/>
      <w:lvlJc w:val="left"/>
      <w:pPr>
        <w:ind w:left="2247" w:hanging="440"/>
      </w:pPr>
    </w:lvl>
    <w:lvl w:ilvl="5" w:tplc="0409001B" w:tentative="1">
      <w:start w:val="1"/>
      <w:numFmt w:val="lowerRoman"/>
      <w:lvlText w:val="%6."/>
      <w:lvlJc w:val="right"/>
      <w:pPr>
        <w:ind w:left="2687" w:hanging="440"/>
      </w:pPr>
    </w:lvl>
    <w:lvl w:ilvl="6" w:tplc="0409000F" w:tentative="1">
      <w:start w:val="1"/>
      <w:numFmt w:val="decimal"/>
      <w:lvlText w:val="%7."/>
      <w:lvlJc w:val="left"/>
      <w:pPr>
        <w:ind w:left="3127" w:hanging="440"/>
      </w:pPr>
    </w:lvl>
    <w:lvl w:ilvl="7" w:tplc="04090019" w:tentative="1">
      <w:start w:val="1"/>
      <w:numFmt w:val="lowerLetter"/>
      <w:lvlText w:val="%8)"/>
      <w:lvlJc w:val="left"/>
      <w:pPr>
        <w:ind w:left="3567" w:hanging="440"/>
      </w:pPr>
    </w:lvl>
    <w:lvl w:ilvl="8" w:tplc="0409001B" w:tentative="1">
      <w:start w:val="1"/>
      <w:numFmt w:val="lowerRoman"/>
      <w:lvlText w:val="%9."/>
      <w:lvlJc w:val="right"/>
      <w:pPr>
        <w:ind w:left="4007" w:hanging="440"/>
      </w:pPr>
    </w:lvl>
  </w:abstractNum>
  <w:num w:numId="1" w16cid:durableId="1359240245">
    <w:abstractNumId w:val="3"/>
  </w:num>
  <w:num w:numId="2" w16cid:durableId="1026642638">
    <w:abstractNumId w:val="4"/>
  </w:num>
  <w:num w:numId="3" w16cid:durableId="2034530808">
    <w:abstractNumId w:val="10"/>
  </w:num>
  <w:num w:numId="4" w16cid:durableId="2112049048">
    <w:abstractNumId w:val="1"/>
  </w:num>
  <w:num w:numId="5" w16cid:durableId="265504683">
    <w:abstractNumId w:val="9"/>
  </w:num>
  <w:num w:numId="6" w16cid:durableId="555314076">
    <w:abstractNumId w:val="5"/>
  </w:num>
  <w:num w:numId="7" w16cid:durableId="453251992">
    <w:abstractNumId w:val="7"/>
  </w:num>
  <w:num w:numId="8" w16cid:durableId="1006060630">
    <w:abstractNumId w:val="11"/>
  </w:num>
  <w:num w:numId="9" w16cid:durableId="1626109504">
    <w:abstractNumId w:val="6"/>
  </w:num>
  <w:num w:numId="10" w16cid:durableId="28996682">
    <w:abstractNumId w:val="2"/>
  </w:num>
  <w:num w:numId="11" w16cid:durableId="2075927580">
    <w:abstractNumId w:val="8"/>
  </w:num>
  <w:num w:numId="12" w16cid:durableId="978462738">
    <w:abstractNumId w:val="12"/>
  </w:num>
  <w:num w:numId="13" w16cid:durableId="2133595285">
    <w:abstractNumId w:val="0"/>
  </w:num>
  <w:num w:numId="14" w16cid:durableId="167842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A647C9"/>
    <w:rsid w:val="00035899"/>
    <w:rsid w:val="000403F3"/>
    <w:rsid w:val="000478B4"/>
    <w:rsid w:val="00052C96"/>
    <w:rsid w:val="000727DF"/>
    <w:rsid w:val="00081C66"/>
    <w:rsid w:val="00082D7C"/>
    <w:rsid w:val="001331DD"/>
    <w:rsid w:val="00155B8D"/>
    <w:rsid w:val="0016096B"/>
    <w:rsid w:val="00177754"/>
    <w:rsid w:val="00177B1A"/>
    <w:rsid w:val="00177E56"/>
    <w:rsid w:val="001A517E"/>
    <w:rsid w:val="001A5C9C"/>
    <w:rsid w:val="001B0EC5"/>
    <w:rsid w:val="001F4242"/>
    <w:rsid w:val="002072B7"/>
    <w:rsid w:val="0022310B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03ED4"/>
    <w:rsid w:val="004114AE"/>
    <w:rsid w:val="004215E1"/>
    <w:rsid w:val="00433510"/>
    <w:rsid w:val="00444931"/>
    <w:rsid w:val="00450383"/>
    <w:rsid w:val="004549D7"/>
    <w:rsid w:val="0045793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86827"/>
    <w:rsid w:val="00590161"/>
    <w:rsid w:val="005964A2"/>
    <w:rsid w:val="005D2DAB"/>
    <w:rsid w:val="005E1E0F"/>
    <w:rsid w:val="005F4982"/>
    <w:rsid w:val="006245D4"/>
    <w:rsid w:val="00653CCC"/>
    <w:rsid w:val="006621E6"/>
    <w:rsid w:val="0066431A"/>
    <w:rsid w:val="00664E91"/>
    <w:rsid w:val="00676C2A"/>
    <w:rsid w:val="006B7412"/>
    <w:rsid w:val="006C01AB"/>
    <w:rsid w:val="006E7268"/>
    <w:rsid w:val="007105B7"/>
    <w:rsid w:val="00726D8D"/>
    <w:rsid w:val="007406C5"/>
    <w:rsid w:val="007416B5"/>
    <w:rsid w:val="007563C4"/>
    <w:rsid w:val="00775F46"/>
    <w:rsid w:val="007E4919"/>
    <w:rsid w:val="00807E40"/>
    <w:rsid w:val="008148BB"/>
    <w:rsid w:val="00844B3B"/>
    <w:rsid w:val="00850EAD"/>
    <w:rsid w:val="00853AED"/>
    <w:rsid w:val="008A44B2"/>
    <w:rsid w:val="008B059C"/>
    <w:rsid w:val="008B2A07"/>
    <w:rsid w:val="008E4846"/>
    <w:rsid w:val="00903146"/>
    <w:rsid w:val="0090780B"/>
    <w:rsid w:val="00951C3A"/>
    <w:rsid w:val="00953ABC"/>
    <w:rsid w:val="0098789E"/>
    <w:rsid w:val="009A106E"/>
    <w:rsid w:val="009B1E22"/>
    <w:rsid w:val="009C22A0"/>
    <w:rsid w:val="009E7631"/>
    <w:rsid w:val="009F1034"/>
    <w:rsid w:val="00A14014"/>
    <w:rsid w:val="00A14121"/>
    <w:rsid w:val="00A541D6"/>
    <w:rsid w:val="00A90571"/>
    <w:rsid w:val="00AE38F8"/>
    <w:rsid w:val="00B10F39"/>
    <w:rsid w:val="00B169D6"/>
    <w:rsid w:val="00B4430F"/>
    <w:rsid w:val="00BA7FA1"/>
    <w:rsid w:val="00BB3615"/>
    <w:rsid w:val="00BD107F"/>
    <w:rsid w:val="00BD5CB3"/>
    <w:rsid w:val="00C119BF"/>
    <w:rsid w:val="00C25FE7"/>
    <w:rsid w:val="00C62AD3"/>
    <w:rsid w:val="00C83696"/>
    <w:rsid w:val="00C85A5E"/>
    <w:rsid w:val="00C95EDA"/>
    <w:rsid w:val="00CC16EB"/>
    <w:rsid w:val="00CD6D33"/>
    <w:rsid w:val="00CE04DF"/>
    <w:rsid w:val="00CE4AA6"/>
    <w:rsid w:val="00D00C4F"/>
    <w:rsid w:val="00D35D56"/>
    <w:rsid w:val="00D4522D"/>
    <w:rsid w:val="00D93148"/>
    <w:rsid w:val="00DD0985"/>
    <w:rsid w:val="00DD4B0F"/>
    <w:rsid w:val="00DD61AF"/>
    <w:rsid w:val="00E20A63"/>
    <w:rsid w:val="00E5355F"/>
    <w:rsid w:val="00E710E5"/>
    <w:rsid w:val="00E76D5B"/>
    <w:rsid w:val="00E83A17"/>
    <w:rsid w:val="00E918FC"/>
    <w:rsid w:val="00EA0B88"/>
    <w:rsid w:val="00EA0D78"/>
    <w:rsid w:val="00ED5A77"/>
    <w:rsid w:val="00EE108E"/>
    <w:rsid w:val="00F222C3"/>
    <w:rsid w:val="00F44D8E"/>
    <w:rsid w:val="00F464B2"/>
    <w:rsid w:val="00F610C4"/>
    <w:rsid w:val="00F646AB"/>
    <w:rsid w:val="00F65A30"/>
    <w:rsid w:val="00FA50E9"/>
    <w:rsid w:val="00FC23F2"/>
    <w:rsid w:val="00FE365F"/>
    <w:rsid w:val="00FE465D"/>
    <w:rsid w:val="00FE6DCC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9D57A1B"/>
  <w15:docId w15:val="{55A06FD7-26A2-41C6-8964-0E4A10A2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/>
    <w:lsdException w:name="footer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styleId="aa">
    <w:name w:val="Strong"/>
    <w:basedOn w:val="a0"/>
    <w:uiPriority w:val="22"/>
    <w:qFormat/>
    <w:rsid w:val="00C83696"/>
    <w:rPr>
      <w:b/>
      <w:bCs/>
    </w:rPr>
  </w:style>
  <w:style w:type="paragraph" w:styleId="ab">
    <w:name w:val="List Paragraph"/>
    <w:basedOn w:val="a"/>
    <w:uiPriority w:val="99"/>
    <w:unhideWhenUsed/>
    <w:rsid w:val="00C83696"/>
    <w:pPr>
      <w:ind w:firstLineChars="200" w:firstLine="420"/>
    </w:pPr>
  </w:style>
  <w:style w:type="paragraph" w:customStyle="1" w:styleId="TableText">
    <w:name w:val="Table Text"/>
    <w:basedOn w:val="a"/>
    <w:semiHidden/>
    <w:qFormat/>
    <w:rsid w:val="009A106E"/>
    <w:pPr>
      <w:kinsoku w:val="0"/>
      <w:autoSpaceDE w:val="0"/>
      <w:autoSpaceDN w:val="0"/>
      <w:adjustRightInd w:val="0"/>
      <w:snapToGrid w:val="0"/>
      <w:spacing w:after="0" w:line="240" w:lineRule="auto"/>
      <w:jc w:val="left"/>
      <w:textAlignment w:val="baseline"/>
    </w:pPr>
    <w:rPr>
      <w:rFonts w:ascii="黑体" w:eastAsia="黑体" w:hAnsi="黑体" w:cs="黑体"/>
      <w:snapToGrid w:val="0"/>
      <w:color w:val="000000"/>
      <w:kern w:val="0"/>
      <w:sz w:val="22"/>
      <w:szCs w:val="22"/>
      <w:lang w:eastAsia="en-US"/>
    </w:rPr>
  </w:style>
  <w:style w:type="paragraph" w:styleId="ac">
    <w:name w:val="Body Text"/>
    <w:basedOn w:val="a"/>
    <w:link w:val="ad"/>
    <w:qFormat/>
    <w:rsid w:val="00F610C4"/>
    <w:pPr>
      <w:kinsoku w:val="0"/>
      <w:autoSpaceDE w:val="0"/>
      <w:autoSpaceDN w:val="0"/>
      <w:adjustRightInd w:val="0"/>
      <w:snapToGrid w:val="0"/>
      <w:spacing w:after="0" w:line="240" w:lineRule="auto"/>
      <w:jc w:val="left"/>
      <w:textAlignment w:val="baseline"/>
    </w:pPr>
    <w:rPr>
      <w:rFonts w:ascii="黑体" w:eastAsia="黑体" w:hAnsi="黑体" w:cs="黑体"/>
      <w:snapToGrid w:val="0"/>
      <w:color w:val="000000"/>
      <w:kern w:val="0"/>
      <w:sz w:val="19"/>
      <w:szCs w:val="19"/>
      <w:lang w:eastAsia="en-US"/>
    </w:rPr>
  </w:style>
  <w:style w:type="character" w:customStyle="1" w:styleId="ad">
    <w:name w:val="正文文本 字符"/>
    <w:basedOn w:val="a0"/>
    <w:link w:val="ac"/>
    <w:rsid w:val="00F610C4"/>
    <w:rPr>
      <w:rFonts w:ascii="黑体" w:eastAsia="黑体" w:hAnsi="黑体" w:cs="黑体"/>
      <w:snapToGrid w:val="0"/>
      <w:color w:val="000000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" TargetMode="External"/><Relationship Id="rId5" Type="http://schemas.openxmlformats.org/officeDocument/2006/relationships/settings" Target="settings.xml"/><Relationship Id="rId10" Type="http://schemas.openxmlformats.org/officeDocument/2006/relationships/hyperlink" Target="HTTP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24DFF6-443C-4561-8177-3FE277BD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简历-个人简历最新简历求职简历创意简历374.doc</Template>
  <TotalTime>730</TotalTime>
  <Pages>5</Pages>
  <Words>0</Words>
  <Characters>0</Characters>
  <Application>Microsoft Office Word</Application>
  <DocSecurity>0</DocSecurity>
  <Lines>182</Lines>
  <Paragraphs>0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kedao</dc:creator>
  <cp:keywords/>
  <dc:description/>
  <cp:lastModifiedBy>祥瑞 郏</cp:lastModifiedBy>
  <cp:revision>9</cp:revision>
  <cp:lastPrinted>2026-04-10T13:29:00Z</cp:lastPrinted>
  <dcterms:created xsi:type="dcterms:W3CDTF">2026-01-10T13:28:00Z</dcterms:created>
  <dcterms:modified xsi:type="dcterms:W3CDTF">2026-04-10T13:31:00Z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